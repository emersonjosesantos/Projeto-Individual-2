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4F6FD75" w:rsidR="00A379BB" w:rsidRDefault="00E8261F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SÃO PAULO TECH</w:t>
      </w:r>
      <w:r w:rsidR="00A379BB">
        <w:rPr>
          <w:rFonts w:cs="Arial"/>
        </w:rPr>
        <w:t xml:space="preserve">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426AF510" w:rsidR="00A379BB" w:rsidRDefault="00A379BB" w:rsidP="00A379BB">
      <w:pPr>
        <w:spacing w:line="240" w:lineRule="auto"/>
        <w:jc w:val="center"/>
        <w:rPr>
          <w:rFonts w:cs="Arial"/>
        </w:rPr>
      </w:pPr>
      <w:r w:rsidRPr="746FAC9F">
        <w:rPr>
          <w:rFonts w:cs="Arial"/>
        </w:rPr>
        <w:t>CURSO</w:t>
      </w:r>
      <w:r w:rsidR="0060123F" w:rsidRPr="746FAC9F">
        <w:rPr>
          <w:rFonts w:cs="Arial"/>
        </w:rPr>
        <w:t xml:space="preserve"> DE TECNOLOGIA EM SISTEMAS DE INFORMAÇÃO</w:t>
      </w:r>
    </w:p>
    <w:p w14:paraId="4B9C6DA8" w14:textId="77777777" w:rsidR="00A379BB" w:rsidRDefault="00A379BB" w:rsidP="00E07423">
      <w:pPr>
        <w:pStyle w:val="NormalGrande"/>
      </w:pPr>
    </w:p>
    <w:p w14:paraId="4D631AB2" w14:textId="1578F57A" w:rsidR="00370E34" w:rsidRPr="004C56C6" w:rsidRDefault="00370E34" w:rsidP="00E07423">
      <w:pPr>
        <w:pStyle w:val="NormalGrande"/>
      </w:pPr>
    </w:p>
    <w:p w14:paraId="7676CF41" w14:textId="046B2734" w:rsidR="746FAC9F" w:rsidRDefault="746FAC9F" w:rsidP="746FAC9F">
      <w:pPr>
        <w:pStyle w:val="NormalGrande"/>
      </w:pPr>
      <w:r>
        <w:t>Arthur Felix latorre simão</w:t>
      </w:r>
    </w:p>
    <w:p w14:paraId="730E0027" w14:textId="291A5E56" w:rsidR="746FAC9F" w:rsidRDefault="746FAC9F" w:rsidP="746FAC9F">
      <w:pPr>
        <w:pStyle w:val="NormalGrande"/>
      </w:pPr>
      <w:r>
        <w:t>Henrique Oliveira da silva</w:t>
      </w:r>
    </w:p>
    <w:p w14:paraId="1AF8FC30" w14:textId="633CA35F" w:rsidR="746FAC9F" w:rsidRDefault="746FAC9F" w:rsidP="746FAC9F">
      <w:pPr>
        <w:pStyle w:val="NormalGrande"/>
      </w:pPr>
      <w:r>
        <w:t>Júlia araripe lopes</w:t>
      </w:r>
    </w:p>
    <w:p w14:paraId="06305674" w14:textId="2C7E9CC6" w:rsidR="746FAC9F" w:rsidRDefault="746FAC9F" w:rsidP="746FAC9F">
      <w:pPr>
        <w:pStyle w:val="NormalGrande"/>
      </w:pPr>
      <w:r>
        <w:t>Kaique siqueira santana</w:t>
      </w:r>
    </w:p>
    <w:p w14:paraId="25459A24" w14:textId="7BBE26E1" w:rsidR="746FAC9F" w:rsidRDefault="746FAC9F" w:rsidP="746FAC9F">
      <w:pPr>
        <w:pStyle w:val="NormalGrande"/>
      </w:pPr>
      <w:r>
        <w:t>Marco antonio campos junior</w:t>
      </w:r>
    </w:p>
    <w:p w14:paraId="2129D5BC" w14:textId="3E6B541A" w:rsidR="746FAC9F" w:rsidRDefault="746FAC9F" w:rsidP="746FAC9F">
      <w:pPr>
        <w:pStyle w:val="NormalGrande"/>
      </w:pPr>
      <w:r>
        <w:t>Mateus do carmo souza</w:t>
      </w:r>
    </w:p>
    <w:p w14:paraId="6E0402B1" w14:textId="77777777" w:rsidR="00370E34" w:rsidRPr="004C56C6" w:rsidRDefault="00370E34" w:rsidP="00E07423">
      <w:pPr>
        <w:pStyle w:val="NormalGrande"/>
      </w:pPr>
    </w:p>
    <w:p w14:paraId="2D79F764" w14:textId="02CF1085" w:rsidR="746FAC9F" w:rsidRDefault="746FAC9F" w:rsidP="746FAC9F">
      <w:pPr>
        <w:pStyle w:val="NormalGrande"/>
      </w:pPr>
    </w:p>
    <w:p w14:paraId="523BB54E" w14:textId="55F5A31B" w:rsidR="746FAC9F" w:rsidRDefault="746FAC9F" w:rsidP="746FAC9F">
      <w:pPr>
        <w:pStyle w:val="NormalGrande"/>
      </w:pPr>
    </w:p>
    <w:p w14:paraId="2AE82CF3" w14:textId="77777777" w:rsidR="00370E34" w:rsidRPr="004C56C6" w:rsidRDefault="00370E34" w:rsidP="00E07423">
      <w:pPr>
        <w:pStyle w:val="NormalGrande"/>
      </w:pPr>
    </w:p>
    <w:p w14:paraId="28112871" w14:textId="77777777" w:rsidR="00370E34" w:rsidRPr="004C56C6" w:rsidRDefault="00370E34" w:rsidP="00E07423">
      <w:pPr>
        <w:pStyle w:val="NormalGrande"/>
      </w:pP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33F51764" w14:textId="7CC21699" w:rsidR="00DB04D5" w:rsidRPr="004C56C6" w:rsidRDefault="00DB04D5" w:rsidP="00DB04D5">
      <w:pPr>
        <w:pStyle w:val="NormalGrande"/>
      </w:pPr>
    </w:p>
    <w:p w14:paraId="3B5210E9" w14:textId="60D70D58" w:rsidR="746FAC9F" w:rsidRDefault="746FAC9F" w:rsidP="746FAC9F">
      <w:pPr>
        <w:pStyle w:val="NormalGrande"/>
      </w:pPr>
      <w:r>
        <w:t>Monitoll – sistema de monitoramento de pedágio</w:t>
      </w:r>
    </w:p>
    <w:p w14:paraId="5C8F3224" w14:textId="77777777" w:rsidR="00370E34" w:rsidRPr="004C56C6" w:rsidRDefault="00370E34" w:rsidP="00E07423">
      <w:pPr>
        <w:pStyle w:val="NormalGrande"/>
      </w:pPr>
    </w:p>
    <w:p w14:paraId="59374737" w14:textId="6472BF08" w:rsidR="00370E34" w:rsidRPr="004C56C6" w:rsidRDefault="00370E34" w:rsidP="746FAC9F">
      <w:pPr>
        <w:pStyle w:val="NormalGrande"/>
        <w:ind w:left="4536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3DA6C150" w14:textId="52F8BE47" w:rsidR="00370E34" w:rsidRDefault="00370E34" w:rsidP="00E07423">
      <w:pPr>
        <w:pStyle w:val="NormalGrande"/>
      </w:pPr>
    </w:p>
    <w:p w14:paraId="0209BC40" w14:textId="0F999A1B" w:rsidR="00370E34" w:rsidRDefault="00370E34" w:rsidP="00E07423">
      <w:pPr>
        <w:pStyle w:val="NormalGrande"/>
      </w:pPr>
    </w:p>
    <w:p w14:paraId="4152E524" w14:textId="7307CEF5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77A69094" w:rsidR="00370E34" w:rsidRDefault="00A379BB" w:rsidP="00E07423">
      <w:pPr>
        <w:pStyle w:val="NormalGrande"/>
      </w:pPr>
      <w:r>
        <w:t>20</w:t>
      </w:r>
      <w:r w:rsidR="00CE67CE">
        <w:t>2</w:t>
      </w:r>
      <w:r w:rsidR="00F7102D">
        <w:t>2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3706B21B" w14:textId="5E396EE7" w:rsidR="00574ADE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574ADE">
        <w:t>1</w:t>
      </w:r>
      <w:r w:rsidR="00574ADE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574ADE">
        <w:t>VISÃO DO PROJETO</w:t>
      </w:r>
      <w:r w:rsidR="00574ADE">
        <w:tab/>
      </w:r>
      <w:r w:rsidR="00574ADE">
        <w:fldChar w:fldCharType="begin"/>
      </w:r>
      <w:r w:rsidR="00574ADE">
        <w:instrText xml:space="preserve"> PAGEREF _Toc104391401 \h </w:instrText>
      </w:r>
      <w:r w:rsidR="00574ADE">
        <w:fldChar w:fldCharType="separate"/>
      </w:r>
      <w:r w:rsidR="00574ADE">
        <w:t>5</w:t>
      </w:r>
      <w:r w:rsidR="00574ADE">
        <w:fldChar w:fldCharType="end"/>
      </w:r>
    </w:p>
    <w:p w14:paraId="16EB8D54" w14:textId="3FFF9F37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59988FC" w14:textId="2A5EAB92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E291199" w14:textId="2440FB8D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895038F" w14:textId="7AE48673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7B64AC9" w14:textId="469B03CA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diagrama dE Visão de negócio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75FBF96" w14:textId="55C96A28" w:rsidR="00574ADE" w:rsidRDefault="00574ADE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_Toc104391407 \h </w:instrText>
      </w:r>
      <w:r>
        <w:fldChar w:fldCharType="separate"/>
      </w:r>
      <w:r>
        <w:t>7</w:t>
      </w:r>
      <w:r>
        <w:fldChar w:fldCharType="end"/>
      </w:r>
    </w:p>
    <w:p w14:paraId="4F45AAAB" w14:textId="4035C4FA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EB13F68" w14:textId="001CA803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0DA5817" w14:textId="06475656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37245FE" w14:textId="358D0C6D" w:rsidR="00574ADE" w:rsidRP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CA" w:eastAsia="pt-BR"/>
        </w:rPr>
      </w:pPr>
      <w:r w:rsidRPr="00574ADE">
        <w:rPr>
          <w:rFonts w:ascii="Times New Roman" w:hAnsi="Times New Roman"/>
          <w:caps w:val="0"/>
          <w:noProof/>
          <w:snapToGrid w:val="0"/>
          <w:color w:val="000000"/>
          <w:w w:val="0"/>
          <w:lang w:val="en-CA"/>
        </w:rPr>
        <w:t>2.4</w:t>
      </w:r>
      <w:r w:rsidRPr="00574ADE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CA" w:eastAsia="pt-BR"/>
        </w:rPr>
        <w:tab/>
      </w:r>
      <w:r w:rsidRPr="00574ADE">
        <w:rPr>
          <w:b/>
          <w:noProof/>
          <w:lang w:val="en-CA"/>
        </w:rPr>
        <w:t>PRODUCT BACKLOG e requisitos</w:t>
      </w:r>
      <w:r w:rsidRPr="00574ADE">
        <w:rPr>
          <w:noProof/>
          <w:lang w:val="en-CA"/>
        </w:rPr>
        <w:tab/>
      </w:r>
      <w:r>
        <w:rPr>
          <w:noProof/>
        </w:rPr>
        <w:fldChar w:fldCharType="begin"/>
      </w:r>
      <w:r w:rsidRPr="00574ADE">
        <w:rPr>
          <w:noProof/>
          <w:lang w:val="en-CA"/>
        </w:rPr>
        <w:instrText xml:space="preserve"> PAGEREF _Toc104391411 \h </w:instrText>
      </w:r>
      <w:r>
        <w:rPr>
          <w:noProof/>
        </w:rPr>
      </w:r>
      <w:r>
        <w:rPr>
          <w:noProof/>
        </w:rPr>
        <w:fldChar w:fldCharType="separate"/>
      </w:r>
      <w:r w:rsidRPr="00574ADE">
        <w:rPr>
          <w:noProof/>
          <w:lang w:val="en-CA"/>
        </w:rPr>
        <w:t>7</w:t>
      </w:r>
      <w:r>
        <w:rPr>
          <w:noProof/>
        </w:rPr>
        <w:fldChar w:fldCharType="end"/>
      </w:r>
    </w:p>
    <w:p w14:paraId="11F400BC" w14:textId="69014D78" w:rsidR="00574ADE" w:rsidRP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CA" w:eastAsia="pt-BR"/>
        </w:rPr>
      </w:pPr>
      <w:r w:rsidRPr="00574ADE">
        <w:rPr>
          <w:rFonts w:ascii="Times New Roman" w:hAnsi="Times New Roman"/>
          <w:caps w:val="0"/>
          <w:noProof/>
          <w:snapToGrid w:val="0"/>
          <w:color w:val="000000"/>
          <w:w w:val="0"/>
          <w:lang w:val="en-CA"/>
        </w:rPr>
        <w:t>2.5</w:t>
      </w:r>
      <w:r w:rsidRPr="00574ADE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CA" w:eastAsia="pt-BR"/>
        </w:rPr>
        <w:tab/>
      </w:r>
      <w:r w:rsidRPr="00574ADE">
        <w:rPr>
          <w:b/>
          <w:noProof/>
          <w:lang w:val="en-CA"/>
        </w:rPr>
        <w:t>Sprints / sprint backlog</w:t>
      </w:r>
      <w:r w:rsidRPr="00574ADE">
        <w:rPr>
          <w:noProof/>
          <w:lang w:val="en-CA"/>
        </w:rPr>
        <w:tab/>
      </w:r>
      <w:r>
        <w:rPr>
          <w:noProof/>
        </w:rPr>
        <w:fldChar w:fldCharType="begin"/>
      </w:r>
      <w:r w:rsidRPr="00574ADE">
        <w:rPr>
          <w:noProof/>
          <w:lang w:val="en-CA"/>
        </w:rPr>
        <w:instrText xml:space="preserve"> PAGEREF _Toc104391412 \h </w:instrText>
      </w:r>
      <w:r>
        <w:rPr>
          <w:noProof/>
        </w:rPr>
      </w:r>
      <w:r>
        <w:rPr>
          <w:noProof/>
        </w:rPr>
        <w:fldChar w:fldCharType="separate"/>
      </w:r>
      <w:r w:rsidRPr="00574ADE">
        <w:rPr>
          <w:noProof/>
          <w:lang w:val="en-CA"/>
        </w:rPr>
        <w:t>7</w:t>
      </w:r>
      <w:r>
        <w:rPr>
          <w:noProof/>
        </w:rPr>
        <w:fldChar w:fldCharType="end"/>
      </w:r>
    </w:p>
    <w:p w14:paraId="58CCEF82" w14:textId="390A4A92" w:rsidR="00574ADE" w:rsidRDefault="00574ADE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116556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116556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_Toc104391413 \h </w:instrText>
      </w:r>
      <w:r>
        <w:fldChar w:fldCharType="separate"/>
      </w:r>
      <w:r>
        <w:t>9</w:t>
      </w:r>
      <w:r>
        <w:fldChar w:fldCharType="end"/>
      </w:r>
    </w:p>
    <w:p w14:paraId="490D2571" w14:textId="4B7C4C06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DIAGRAMA DE Solução Técnica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624A60" w14:textId="3820E454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DCC150D" w14:textId="0D2371CF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95054D5" w14:textId="2B5B5A17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9D369A9" w14:textId="5908BBF1" w:rsidR="00574ADE" w:rsidRDefault="00574ADE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_Toc104391418 \h </w:instrText>
      </w:r>
      <w:r>
        <w:fldChar w:fldCharType="separate"/>
      </w:r>
      <w:r>
        <w:t>11</w:t>
      </w:r>
      <w:r>
        <w:fldChar w:fldCharType="end"/>
      </w:r>
    </w:p>
    <w:p w14:paraId="4E896304" w14:textId="739C5346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7A87C81" w14:textId="36C23A65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Processo de Atendimento e Suporte / FERRAMENTA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5BD117D" w14:textId="18DA1A3D" w:rsidR="00574ADE" w:rsidRDefault="00574ADE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_Toc104391421 \h </w:instrText>
      </w:r>
      <w:r>
        <w:fldChar w:fldCharType="separate"/>
      </w:r>
      <w:r>
        <w:t>13</w:t>
      </w:r>
      <w:r>
        <w:fldChar w:fldCharType="end"/>
      </w:r>
    </w:p>
    <w:p w14:paraId="2154E432" w14:textId="333666CC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0C30856" w14:textId="4A9324A3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523B198" w14:textId="063298BE" w:rsidR="00574ADE" w:rsidRDefault="00574ADE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116556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116556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_Toc104391424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560F2B5" w14:textId="656CB7B3" w:rsidR="00574ADE" w:rsidRDefault="00574ADE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_Toc104391425 \h </w:instrText>
      </w:r>
      <w:r>
        <w:fldChar w:fldCharType="separate"/>
      </w:r>
      <w:r>
        <w:t>14</w:t>
      </w:r>
      <w:r>
        <w:fldChar w:fldCharType="end"/>
      </w:r>
    </w:p>
    <w:p w14:paraId="5F966359" w14:textId="134BBF1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E8261F" w:rsidP="0080036E">
      <w:pPr>
        <w:pStyle w:val="FolhadeRostodosCaptulos"/>
      </w:pPr>
      <w:r>
        <w:lastRenderedPageBreak/>
        <w:fldChar w:fldCharType="begin"/>
      </w:r>
      <w:r>
        <w:instrText>REF _Ref125306779 \w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104391401"/>
      <w:bookmarkEnd w:id="2"/>
      <w:bookmarkEnd w:id="3"/>
      <w:r>
        <w:lastRenderedPageBreak/>
        <w:t>VISÃO DO PROJETO</w:t>
      </w:r>
      <w:bookmarkEnd w:id="4"/>
    </w:p>
    <w:p w14:paraId="6168405E" w14:textId="64AFF0C5" w:rsidR="00370E34" w:rsidRPr="005D589C" w:rsidRDefault="00370E34" w:rsidP="746FAC9F">
      <w:pPr>
        <w:pStyle w:val="Ttulo2"/>
        <w:rPr>
          <w:b/>
        </w:rPr>
      </w:pPr>
      <w:r w:rsidRPr="00192CAB">
        <w:rPr>
          <w:b/>
        </w:rPr>
        <w:tab/>
      </w:r>
      <w:bookmarkStart w:id="5" w:name="_Toc104391402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  <w:r w:rsidR="003F4E12">
        <w:rPr>
          <w:noProof/>
        </w:rPr>
        <w:t xml:space="preserve"> </w:t>
      </w:r>
    </w:p>
    <w:p w14:paraId="123DFF2C" w14:textId="73AD19D0" w:rsidR="00370E34" w:rsidRDefault="746FAC9F" w:rsidP="746FAC9F">
      <w:pPr>
        <w:rPr>
          <w:noProof/>
        </w:rPr>
      </w:pPr>
      <w:r w:rsidRPr="746FAC9F">
        <w:rPr>
          <w:b/>
          <w:bCs/>
          <w:noProof/>
        </w:rPr>
        <w:t>Nome do grupo:</w:t>
      </w:r>
      <w:r w:rsidRPr="746FAC9F">
        <w:rPr>
          <w:noProof/>
        </w:rPr>
        <w:t xml:space="preserve"> MoniToll</w:t>
      </w:r>
    </w:p>
    <w:p w14:paraId="1D39013F" w14:textId="310058E1" w:rsidR="00370E34" w:rsidRDefault="746FAC9F" w:rsidP="746FAC9F">
      <w:pPr>
        <w:rPr>
          <w:noProof/>
        </w:rPr>
      </w:pPr>
      <w:r w:rsidRPr="746FAC9F">
        <w:rPr>
          <w:b/>
          <w:bCs/>
          <w:noProof/>
        </w:rPr>
        <w:t>Integrantes:</w:t>
      </w:r>
      <w:r w:rsidRPr="746FAC9F">
        <w:rPr>
          <w:noProof/>
        </w:rPr>
        <w:t xml:space="preserve"> Arthur Felix Latorre Simão, Henrique Oliveira da Silva, Júlia Araripe Lopes, Kaique Siqueira Santana, Marco Antonio Campos Junior e Mateus do Carmo Souza.</w:t>
      </w:r>
    </w:p>
    <w:p w14:paraId="19DD0E2B" w14:textId="77777777" w:rsidR="009368BF" w:rsidRDefault="746FAC9F" w:rsidP="746FAC9F">
      <w:pPr>
        <w:rPr>
          <w:noProof/>
        </w:rPr>
      </w:pPr>
      <w:r w:rsidRPr="746FAC9F">
        <w:rPr>
          <w:b/>
          <w:bCs/>
          <w:noProof/>
        </w:rPr>
        <w:t>Logomarca:</w:t>
      </w:r>
      <w:r w:rsidR="005D589C">
        <w:rPr>
          <w:b/>
          <w:bCs/>
          <w:noProof/>
        </w:rPr>
        <w:t xml:space="preserve"> </w:t>
      </w:r>
    </w:p>
    <w:p w14:paraId="00F08147" w14:textId="51BB4F46" w:rsidR="00370E34" w:rsidRDefault="009368BF" w:rsidP="746FAC9F">
      <w:pPr>
        <w:rPr>
          <w:noProof/>
        </w:rPr>
      </w:pPr>
      <w:r>
        <w:rPr>
          <w:noProof/>
        </w:rPr>
        <w:drawing>
          <wp:inline distT="0" distB="0" distL="0" distR="0" wp14:anchorId="442B2FDB" wp14:editId="4A22B746">
            <wp:extent cx="2658139" cy="1193665"/>
            <wp:effectExtent l="0" t="0" r="0" b="0"/>
            <wp:docPr id="1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18" t="40392" r="36671" b="39549"/>
                    <a:stretch/>
                  </pic:blipFill>
                  <pic:spPr bwMode="auto">
                    <a:xfrm>
                      <a:off x="0" y="0"/>
                      <a:ext cx="2694176" cy="120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88192" w14:textId="29D66072" w:rsidR="00370E34" w:rsidRDefault="746FAC9F" w:rsidP="746FAC9F">
      <w:pPr>
        <w:rPr>
          <w:noProof/>
        </w:rPr>
      </w:pPr>
      <w:r w:rsidRPr="746FAC9F">
        <w:rPr>
          <w:b/>
          <w:bCs/>
          <w:noProof/>
        </w:rPr>
        <w:t>Posicionamento no Mercado:</w:t>
      </w:r>
      <w:r w:rsidRPr="746FAC9F">
        <w:rPr>
          <w:noProof/>
        </w:rPr>
        <w:t xml:space="preserve"> Monitoramento e segurança de hardwares de pedágio.</w:t>
      </w:r>
    </w:p>
    <w:p w14:paraId="2AB6FB09" w14:textId="7EB66CFE" w:rsidR="003F4E12" w:rsidRPr="00192CAB" w:rsidRDefault="00084588" w:rsidP="003F4E12">
      <w:pPr>
        <w:pStyle w:val="Ttulo2"/>
        <w:rPr>
          <w:b/>
        </w:rPr>
      </w:pPr>
      <w:bookmarkStart w:id="6" w:name="_Toc104391403"/>
      <w:bookmarkStart w:id="7" w:name="_Toc124080447"/>
      <w:r>
        <w:rPr>
          <w:b/>
        </w:rPr>
        <w:t>CONTEXTO</w:t>
      </w:r>
      <w:bookmarkEnd w:id="6"/>
    </w:p>
    <w:p w14:paraId="3671ED37" w14:textId="1EC83A24" w:rsidR="746FAC9F" w:rsidRDefault="00AC4ED9" w:rsidP="746FAC9F">
      <w:r>
        <w:tab/>
      </w:r>
      <w:r w:rsidR="32C7794B">
        <w:t xml:space="preserve">A </w:t>
      </w:r>
      <w:proofErr w:type="spellStart"/>
      <w:r w:rsidR="32C7794B">
        <w:t>MoniToll</w:t>
      </w:r>
      <w:proofErr w:type="spellEnd"/>
      <w:r w:rsidR="32C7794B">
        <w:t xml:space="preserve"> trabalha com a questão do monitoramento e segurança de hardwares de pedágios,</w:t>
      </w:r>
      <w:r w:rsidR="6DE20885">
        <w:t xml:space="preserve"> exclusivamente dos automáticos que utilizam de sistemas como </w:t>
      </w:r>
      <w:r w:rsidR="2801B920">
        <w:t xml:space="preserve">o </w:t>
      </w:r>
      <w:r w:rsidR="6DE20885">
        <w:t>“Sem Parar” e</w:t>
      </w:r>
      <w:r w:rsidR="0DFB6F16">
        <w:t xml:space="preserve"> o</w:t>
      </w:r>
      <w:r w:rsidR="6DE20885">
        <w:t xml:space="preserve"> “</w:t>
      </w:r>
      <w:proofErr w:type="spellStart"/>
      <w:r w:rsidR="6DE20885">
        <w:t>ConectCar</w:t>
      </w:r>
      <w:proofErr w:type="spellEnd"/>
      <w:r w:rsidR="6DE20885">
        <w:t>”</w:t>
      </w:r>
      <w:r w:rsidR="458317E2">
        <w:t>,</w:t>
      </w:r>
      <w:r w:rsidR="32C7794B">
        <w:t xml:space="preserve"> com o fim de acompanhar níveis e sobrecargas do uso de peças principais para o funcionamento de uma máquina, ou seja, acompanhar o desempenho de itens como a CPU, memória RAM</w:t>
      </w:r>
      <w:r w:rsidR="76F4476C">
        <w:t xml:space="preserve"> e disco, sendo monitorada qualquer tipo de alteração, possibilitando a emissão de alertas </w:t>
      </w:r>
      <w:r w:rsidR="3D0BC61E">
        <w:t xml:space="preserve">quando os níveis estiverem </w:t>
      </w:r>
      <w:r w:rsidR="4F2DFCF2">
        <w:t>de uso fora do apropriado.</w:t>
      </w:r>
    </w:p>
    <w:p w14:paraId="7D37FFBF" w14:textId="7DEA6B9E" w:rsidR="00401886" w:rsidRDefault="00AC4ED9" w:rsidP="4C5E1419">
      <w:r>
        <w:tab/>
      </w:r>
      <w:r w:rsidR="6A365D10">
        <w:t>Com o intenso fluxo de veículos que passam em pedágios todos os dias, foi vista uma oportunidade de negócio, onde caso ocorra a fal</w:t>
      </w:r>
      <w:r w:rsidR="43CB6C70">
        <w:t>ha nesse sistema,</w:t>
      </w:r>
      <w:r w:rsidR="6A365D10">
        <w:t xml:space="preserve"> poderá</w:t>
      </w:r>
      <w:r w:rsidR="6EAAAA4C">
        <w:t xml:space="preserve"> resultar em diversos prejuízos, acidentes e as mais diversas situações.</w:t>
      </w:r>
      <w:r w:rsidR="55949356">
        <w:t xml:space="preserve"> Como já ocorre</w:t>
      </w:r>
      <w:r w:rsidR="00401886">
        <w:t xml:space="preserve">, onde </w:t>
      </w:r>
      <w:r w:rsidR="00457B1D">
        <w:t xml:space="preserve">há motoristas que são cobrados </w:t>
      </w:r>
      <w:r w:rsidR="007638C1">
        <w:t xml:space="preserve">por lugares onde </w:t>
      </w:r>
      <w:r w:rsidR="0046316B">
        <w:t>nunca estivera</w:t>
      </w:r>
      <w:r w:rsidR="0038385D">
        <w:t>m, carros que são taxad</w:t>
      </w:r>
      <w:r w:rsidR="00352CE8">
        <w:t>o</w:t>
      </w:r>
      <w:r w:rsidR="0038385D">
        <w:t>s como caminhões,</w:t>
      </w:r>
      <w:r w:rsidR="00555734">
        <w:t xml:space="preserve"> veículos que são barrados como se não estivessem com a </w:t>
      </w:r>
      <w:proofErr w:type="spellStart"/>
      <w:r w:rsidR="00555734">
        <w:t>tag</w:t>
      </w:r>
      <w:proofErr w:type="spellEnd"/>
      <w:r w:rsidR="00555734">
        <w:t xml:space="preserve"> do Sem Parar/</w:t>
      </w:r>
      <w:proofErr w:type="spellStart"/>
      <w:r w:rsidR="00555734">
        <w:t>Conect</w:t>
      </w:r>
      <w:proofErr w:type="spellEnd"/>
      <w:r w:rsidR="00555734">
        <w:t xml:space="preserve"> </w:t>
      </w:r>
      <w:proofErr w:type="spellStart"/>
      <w:r w:rsidR="00555734">
        <w:t>Car</w:t>
      </w:r>
      <w:proofErr w:type="spellEnd"/>
      <w:r w:rsidR="00555734">
        <w:t xml:space="preserve">, </w:t>
      </w:r>
      <w:r w:rsidR="00B046EF">
        <w:t>e a pior situação de todas</w:t>
      </w:r>
      <w:r w:rsidR="00462539">
        <w:t xml:space="preserve">, </w:t>
      </w:r>
      <w:r w:rsidR="00B046EF">
        <w:t xml:space="preserve">que é </w:t>
      </w:r>
      <w:r w:rsidR="00462539">
        <w:t>um dos</w:t>
      </w:r>
      <w:r w:rsidR="00B046EF">
        <w:t xml:space="preserve"> foco</w:t>
      </w:r>
      <w:r w:rsidR="00462539">
        <w:t>s</w:t>
      </w:r>
      <w:r w:rsidR="00B046EF">
        <w:t xml:space="preserve"> da </w:t>
      </w:r>
      <w:proofErr w:type="spellStart"/>
      <w:r w:rsidR="00B046EF">
        <w:t>MoniToll</w:t>
      </w:r>
      <w:proofErr w:type="spellEnd"/>
      <w:r w:rsidR="00B046EF">
        <w:t xml:space="preserve">, </w:t>
      </w:r>
      <w:r w:rsidR="00462539">
        <w:t>as cancelas não abrirem</w:t>
      </w:r>
      <w:r w:rsidR="009C18C3">
        <w:t xml:space="preserve">, o que acaba provocando </w:t>
      </w:r>
      <w:r w:rsidR="001A79CE">
        <w:t xml:space="preserve">uma </w:t>
      </w:r>
      <w:r w:rsidR="001A79CE">
        <w:lastRenderedPageBreak/>
        <w:t>enorme confusão</w:t>
      </w:r>
      <w:r w:rsidR="00C2140C">
        <w:t xml:space="preserve"> </w:t>
      </w:r>
      <w:r w:rsidR="005A2115">
        <w:t xml:space="preserve">e acidente </w:t>
      </w:r>
      <w:r w:rsidR="00C2140C">
        <w:t xml:space="preserve">entre os veículos </w:t>
      </w:r>
      <w:r w:rsidR="00B82F91">
        <w:t>que estavam indo em direção ao mesmo pedágio</w:t>
      </w:r>
      <w:r w:rsidR="005A2115">
        <w:t>, resultando em prejuízos aos envolvidos.</w:t>
      </w:r>
    </w:p>
    <w:p w14:paraId="2B1AEE50" w14:textId="73EE7275" w:rsidR="005A2115" w:rsidRDefault="005A2115" w:rsidP="4C5E1419">
      <w:r>
        <w:tab/>
        <w:t xml:space="preserve">Por conta </w:t>
      </w:r>
      <w:r w:rsidR="00EE305C">
        <w:t>dessa lentidão</w:t>
      </w:r>
      <w:r w:rsidR="00BF6810">
        <w:t xml:space="preserve"> da cancela, </w:t>
      </w:r>
      <w:r w:rsidR="003C0BBE">
        <w:t>em 2009</w:t>
      </w:r>
      <w:r w:rsidR="00662DAB">
        <w:t xml:space="preserve">, </w:t>
      </w:r>
      <w:r w:rsidR="004116B8">
        <w:t>um condutor morreu</w:t>
      </w:r>
      <w:r w:rsidR="00213849">
        <w:t xml:space="preserve"> no km 36</w:t>
      </w:r>
      <w:r w:rsidR="000D7672">
        <w:t xml:space="preserve"> da rodovia</w:t>
      </w:r>
      <w:r w:rsidR="00150ECE">
        <w:t xml:space="preserve"> dos Bandeirantes</w:t>
      </w:r>
      <w:r w:rsidR="007F17A6">
        <w:t xml:space="preserve">, em que </w:t>
      </w:r>
      <w:r w:rsidR="00203B30">
        <w:t>a carreta em sua frente precisou reduzir a velocidade após a cancela do Sem Parar não abrir</w:t>
      </w:r>
      <w:r w:rsidR="00A91014">
        <w:t xml:space="preserve">. </w:t>
      </w:r>
      <w:r w:rsidR="00630F69">
        <w:t>Há cerca</w:t>
      </w:r>
      <w:r w:rsidR="001459E2">
        <w:t xml:space="preserve"> de </w:t>
      </w:r>
      <w:r w:rsidR="007D48F9">
        <w:t>três anos, só no sistema Anchieta-Imigrantes hav</w:t>
      </w:r>
      <w:r w:rsidR="00632A80">
        <w:t>ia dois acidentes por dia nas cancelas do sistema do Sem Parar, em que a própria empresa classificava como “incidentes”</w:t>
      </w:r>
      <w:r w:rsidR="00630F69">
        <w:t xml:space="preserve">, mostrando que não havia danos físicos ou materiais. Graças a </w:t>
      </w:r>
      <w:r w:rsidR="00DF71E0">
        <w:t>esse tipo de tratamento com os acidentes e prejuízos que são causados,</w:t>
      </w:r>
      <w:r w:rsidR="003809EA">
        <w:t xml:space="preserve"> a </w:t>
      </w:r>
      <w:proofErr w:type="spellStart"/>
      <w:r w:rsidR="003809EA">
        <w:t>MoniToll</w:t>
      </w:r>
      <w:proofErr w:type="spellEnd"/>
      <w:r w:rsidR="003809EA">
        <w:t xml:space="preserve"> trabalhará com o objetivo de </w:t>
      </w:r>
      <w:r w:rsidR="00134D73">
        <w:t>diminuir a lentidão das cancelas e seus possíveis problemas de hardware, consequentemente, diminuindo o</w:t>
      </w:r>
      <w:r w:rsidR="00834918">
        <w:t>s acidentes e possíveis prejuízos.</w:t>
      </w:r>
    </w:p>
    <w:p w14:paraId="19E27546" w14:textId="4A958854" w:rsidR="003F4E12" w:rsidRPr="00192CAB" w:rsidRDefault="00084588" w:rsidP="003F4E12">
      <w:pPr>
        <w:pStyle w:val="Ttulo2"/>
        <w:rPr>
          <w:b/>
        </w:rPr>
      </w:pPr>
      <w:bookmarkStart w:id="8" w:name="_Toc104391404"/>
      <w:r w:rsidRPr="00084588">
        <w:rPr>
          <w:b/>
        </w:rPr>
        <w:t>Problema / justificativa do projeto</w:t>
      </w:r>
      <w:bookmarkEnd w:id="8"/>
    </w:p>
    <w:p w14:paraId="3B7240CF" w14:textId="05097094" w:rsidR="00A53FEA" w:rsidRDefault="00AC4ED9" w:rsidP="00A53FEA">
      <w:r>
        <w:tab/>
      </w:r>
      <w:r w:rsidR="1353B0AE">
        <w:t xml:space="preserve">Visando que </w:t>
      </w:r>
      <w:r w:rsidR="524AEA23">
        <w:t>os sistemas</w:t>
      </w:r>
      <w:r w:rsidR="1353B0AE">
        <w:t xml:space="preserve"> de pedágios funcionam de maneira integral, ou seja, 24 horas por dia, uma sequer falha pode trazer muitos problemas e sequelas ao negócio, desde acidentes a prejuízos</w:t>
      </w:r>
      <w:r w:rsidR="056AB896">
        <w:t>, portanto tendo essa preocupação com o</w:t>
      </w:r>
      <w:r w:rsidR="2795382D">
        <w:t>s</w:t>
      </w:r>
      <w:r w:rsidR="056AB896">
        <w:t xml:space="preserve"> negócios e </w:t>
      </w:r>
      <w:r w:rsidR="6B23C192">
        <w:t xml:space="preserve">com os passageiros, chegamos a nossa solução de </w:t>
      </w:r>
      <w:r w:rsidR="670AE52A">
        <w:t>monitoramento</w:t>
      </w:r>
      <w:r w:rsidR="6B23C192">
        <w:t xml:space="preserve"> </w:t>
      </w:r>
      <w:r w:rsidR="14A9E9A4">
        <w:t xml:space="preserve">sistêmico, onde iremos monitorar de maneira integral as </w:t>
      </w:r>
      <w:r w:rsidR="202EFB40">
        <w:t>máquinas</w:t>
      </w:r>
      <w:r w:rsidR="14A9E9A4">
        <w:t xml:space="preserve"> </w:t>
      </w:r>
      <w:r w:rsidR="6E57D021">
        <w:t>reesposáveis</w:t>
      </w:r>
      <w:r w:rsidR="14A9E9A4">
        <w:t xml:space="preserve"> por comportar essa </w:t>
      </w:r>
      <w:r w:rsidR="0B6C104C">
        <w:t>responsabilidade</w:t>
      </w:r>
      <w:r w:rsidR="26021EA0">
        <w:t xml:space="preserve"> de maneira </w:t>
      </w:r>
      <w:r w:rsidR="43457CD1">
        <w:t>responsável</w:t>
      </w:r>
      <w:r w:rsidR="26021EA0">
        <w:t xml:space="preserve"> e </w:t>
      </w:r>
      <w:r w:rsidR="53835E5D">
        <w:t>objetiva</w:t>
      </w:r>
      <w:r w:rsidR="26021EA0">
        <w:t xml:space="preserve"> </w:t>
      </w:r>
      <w:r w:rsidR="14A9E9A4">
        <w:t xml:space="preserve">e assim evitar </w:t>
      </w:r>
      <w:r w:rsidR="2F8FD889">
        <w:t xml:space="preserve">quaisquer falhas ao negócio, </w:t>
      </w:r>
      <w:r w:rsidR="4E52F824">
        <w:t>trazendo eficiência e estabilidade ao empreendedor.</w:t>
      </w:r>
    </w:p>
    <w:p w14:paraId="35EA34EA" w14:textId="77777777" w:rsidR="003F4E12" w:rsidRDefault="003F4E12" w:rsidP="003712CA"/>
    <w:p w14:paraId="7B09F872" w14:textId="4678414F" w:rsidR="6D6B2E85" w:rsidRDefault="6D6B2E85" w:rsidP="4C5E1419">
      <w:pPr>
        <w:pStyle w:val="Ttulo2"/>
        <w:rPr>
          <w:b/>
        </w:rPr>
      </w:pPr>
      <w:bookmarkStart w:id="9" w:name="_Toc104391405"/>
      <w:r w:rsidRPr="4C5E1419">
        <w:rPr>
          <w:b/>
        </w:rPr>
        <w:t>objetivo da solução</w:t>
      </w:r>
      <w:bookmarkEnd w:id="9"/>
    </w:p>
    <w:p w14:paraId="7EC4E3BF" w14:textId="50339C02" w:rsidR="0F3D7E6A" w:rsidRDefault="00C55E09" w:rsidP="4C5E1419">
      <w:r>
        <w:tab/>
      </w:r>
      <w:r w:rsidR="0F3D7E6A">
        <w:t>O objetivo de nossa solução, é o monitoramento de todo o sistema responsável pela automação do pedágio, gerando menos interr</w:t>
      </w:r>
      <w:r w:rsidR="2067A96C">
        <w:t>upçõe</w:t>
      </w:r>
      <w:r w:rsidR="7AF7BED2">
        <w:t xml:space="preserve">s e consequentemente </w:t>
      </w:r>
      <w:r w:rsidR="5D3C95CD">
        <w:t>gerando</w:t>
      </w:r>
      <w:r w:rsidR="7AF7BED2">
        <w:t xml:space="preserve"> diminuição de gastos com inspeç</w:t>
      </w:r>
      <w:r w:rsidR="72DC26B7">
        <w:t>ões</w:t>
      </w:r>
      <w:r w:rsidR="3280887A">
        <w:t xml:space="preserve"> e problemas</w:t>
      </w:r>
      <w:r w:rsidR="7AF7BED2">
        <w:t xml:space="preserve"> frequentes.</w:t>
      </w:r>
    </w:p>
    <w:p w14:paraId="662E6477" w14:textId="77777777" w:rsidR="003F4E12" w:rsidRDefault="003F4E12" w:rsidP="003F4E12"/>
    <w:p w14:paraId="1BE51EE4" w14:textId="460A0BA0" w:rsidR="003F4E12" w:rsidRDefault="6D6B2E85" w:rsidP="4C5E1419">
      <w:pPr>
        <w:pStyle w:val="Ttulo2"/>
        <w:rPr>
          <w:b/>
        </w:rPr>
      </w:pPr>
      <w:bookmarkStart w:id="10" w:name="_Toc104391406"/>
      <w:r w:rsidRPr="4C5E1419">
        <w:rPr>
          <w:b/>
        </w:rPr>
        <w:t>diagrama d</w:t>
      </w:r>
      <w:r w:rsidR="46F79B15" w:rsidRPr="4C5E1419">
        <w:rPr>
          <w:b/>
        </w:rPr>
        <w:t>E</w:t>
      </w:r>
      <w:r w:rsidRPr="4C5E1419">
        <w:rPr>
          <w:b/>
        </w:rPr>
        <w:t xml:space="preserve"> </w:t>
      </w:r>
      <w:r w:rsidR="46F79B15" w:rsidRPr="4C5E1419">
        <w:rPr>
          <w:b/>
        </w:rPr>
        <w:t>Visão de negócio</w:t>
      </w:r>
      <w:bookmarkEnd w:id="10"/>
    </w:p>
    <w:p w14:paraId="03A814CE" w14:textId="611E6F4C" w:rsidR="4C5E1419" w:rsidRDefault="4C5E1419" w:rsidP="4C5E1419"/>
    <w:p w14:paraId="141C7037" w14:textId="1C884372" w:rsidR="6BE25983" w:rsidRDefault="6BE25983" w:rsidP="4C5E1419">
      <w:pPr>
        <w:jc w:val="center"/>
      </w:pPr>
      <w:r>
        <w:rPr>
          <w:noProof/>
        </w:rPr>
        <w:lastRenderedPageBreak/>
        <w:drawing>
          <wp:inline distT="0" distB="0" distL="0" distR="0" wp14:anchorId="263E4C1A" wp14:editId="1B14D38C">
            <wp:extent cx="1828800" cy="4572000"/>
            <wp:effectExtent l="0" t="0" r="0" b="0"/>
            <wp:docPr id="239285849" name="Imagem 239285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5FD2" w14:textId="37A5B5FF" w:rsidR="003F4E12" w:rsidRDefault="003F4E12" w:rsidP="003F4E12">
      <w:pPr>
        <w:sectPr w:rsidR="003F4E12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>
      <w:pPr>
        <w:pStyle w:val="Ttulo1"/>
        <w:numPr>
          <w:ilvl w:val="0"/>
          <w:numId w:val="14"/>
        </w:numPr>
      </w:pPr>
      <w:bookmarkStart w:id="11" w:name="_Toc104391407"/>
      <w:r>
        <w:lastRenderedPageBreak/>
        <w:t>PLANEJAMENTO DO PROJETO</w:t>
      </w:r>
      <w:bookmarkEnd w:id="11"/>
    </w:p>
    <w:p w14:paraId="238AEE34" w14:textId="77777777" w:rsidR="00370E34" w:rsidRPr="00192CAB" w:rsidRDefault="0AE25C71" w:rsidP="00124F5F">
      <w:pPr>
        <w:pStyle w:val="Ttulo2"/>
        <w:rPr>
          <w:b/>
        </w:rPr>
      </w:pPr>
      <w:bookmarkStart w:id="12" w:name="_Toc104391408"/>
      <w:r w:rsidRPr="4C5E1419">
        <w:rPr>
          <w:b/>
        </w:rPr>
        <w:t>Definição da Equipe do projeto</w:t>
      </w:r>
      <w:bookmarkEnd w:id="12"/>
      <w:r w:rsidR="6DDAFB33" w:rsidRPr="4C5E1419">
        <w:rPr>
          <w:b/>
        </w:rPr>
        <w:t xml:space="preserve"> </w:t>
      </w:r>
    </w:p>
    <w:p w14:paraId="0C04796D" w14:textId="28DFF626" w:rsidR="00370E34" w:rsidRDefault="3FA0B3A0" w:rsidP="4C5E1419"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: </w:t>
      </w:r>
    </w:p>
    <w:p w14:paraId="3CE88F71" w14:textId="2A534BC1" w:rsidR="00370E34" w:rsidRDefault="3FA0B3A0" w:rsidP="4C5E1419">
      <w:r>
        <w:t>Scrum Master:</w:t>
      </w:r>
    </w:p>
    <w:p w14:paraId="145168D7" w14:textId="21CCE97A" w:rsidR="00370E34" w:rsidRDefault="3FA0B3A0" w:rsidP="4C5E1419">
      <w:r>
        <w:t>Desenvolvedores: Todo o grupo</w:t>
      </w:r>
    </w:p>
    <w:p w14:paraId="4FFA1299" w14:textId="3AA297FE" w:rsidR="00370E34" w:rsidRDefault="702FCD13" w:rsidP="4C5E1419">
      <w:pPr>
        <w:pStyle w:val="PargrafodaLista"/>
        <w:numPr>
          <w:ilvl w:val="0"/>
          <w:numId w:val="1"/>
        </w:numPr>
      </w:pPr>
      <w:proofErr w:type="spellStart"/>
      <w:r>
        <w:t>Desenvolverdor</w:t>
      </w:r>
      <w:proofErr w:type="spellEnd"/>
      <w:r>
        <w:t xml:space="preserve"> </w:t>
      </w:r>
      <w:proofErr w:type="spellStart"/>
      <w:r>
        <w:t>Front-end</w:t>
      </w:r>
      <w:proofErr w:type="spellEnd"/>
      <w:r>
        <w:t>: Marc</w:t>
      </w:r>
      <w:r w:rsidR="0814339D">
        <w:t>o</w:t>
      </w:r>
    </w:p>
    <w:p w14:paraId="0A38CA4E" w14:textId="7907D8E4" w:rsidR="00370E34" w:rsidRDefault="702FCD13" w:rsidP="4C5E1419">
      <w:pPr>
        <w:pStyle w:val="PargrafodaLista"/>
        <w:numPr>
          <w:ilvl w:val="0"/>
          <w:numId w:val="1"/>
        </w:numPr>
      </w:pPr>
      <w:r>
        <w:t>Desenvolvedor Back-</w:t>
      </w:r>
      <w:proofErr w:type="spellStart"/>
      <w:r>
        <w:t>end</w:t>
      </w:r>
      <w:proofErr w:type="spellEnd"/>
      <w:r>
        <w:t xml:space="preserve">: </w:t>
      </w:r>
    </w:p>
    <w:p w14:paraId="54E15AA2" w14:textId="3C67B249" w:rsidR="00370E34" w:rsidRDefault="702FCD13" w:rsidP="4C5E1419">
      <w:pPr>
        <w:pStyle w:val="PargrafodaLista"/>
        <w:numPr>
          <w:ilvl w:val="0"/>
          <w:numId w:val="1"/>
        </w:numPr>
      </w:pPr>
      <w:r>
        <w:t>Desenvolvedor Full-</w:t>
      </w:r>
      <w:proofErr w:type="spellStart"/>
      <w:r>
        <w:t>stack</w:t>
      </w:r>
      <w:proofErr w:type="spellEnd"/>
      <w:r>
        <w:t xml:space="preserve">: </w:t>
      </w:r>
    </w:p>
    <w:p w14:paraId="45F3F0C5" w14:textId="23CC032B" w:rsidR="00370E34" w:rsidRDefault="702FCD13" w:rsidP="4C5E1419">
      <w:pPr>
        <w:pStyle w:val="PargrafodaLista"/>
        <w:numPr>
          <w:ilvl w:val="0"/>
          <w:numId w:val="1"/>
        </w:numPr>
      </w:pPr>
      <w:r>
        <w:t xml:space="preserve">Gerente Banco de Dados: </w:t>
      </w:r>
    </w:p>
    <w:p w14:paraId="4402860C" w14:textId="3C750C33" w:rsidR="00370E34" w:rsidRDefault="00370E34" w:rsidP="4C5E1419"/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3" w:name="_Toc104391409"/>
      <w:r w:rsidRPr="00192CAB">
        <w:rPr>
          <w:b/>
        </w:rPr>
        <w:t>PROCESSO E FERRAMENTA DE GESTÃO DE PROJETOS</w:t>
      </w:r>
      <w:bookmarkEnd w:id="13"/>
      <w:r w:rsidRPr="00192CAB">
        <w:rPr>
          <w:b/>
        </w:rPr>
        <w:t xml:space="preserve"> </w:t>
      </w:r>
    </w:p>
    <w:p w14:paraId="36D8D2B1" w14:textId="02A1BE88" w:rsidR="00370E34" w:rsidRDefault="00EB4A20" w:rsidP="00EB4A20">
      <w:r w:rsidRPr="004B1208">
        <w:tab/>
      </w:r>
      <w:r w:rsidR="004F00C9">
        <w:tab/>
      </w:r>
      <w:r w:rsidRPr="00EB4A20">
        <w:t>Descrever o processo de gestão e seus benefícios: Divisão das tarefas, evidências das Daily Meetings</w:t>
      </w:r>
      <w:r w:rsidR="00F31994">
        <w:t xml:space="preserve"> (exemplo de Ata de reunião)</w:t>
      </w:r>
      <w:r w:rsidRPr="00EB4A20">
        <w:t xml:space="preserve">; Prints da ferramenta </w:t>
      </w:r>
      <w:r>
        <w:t xml:space="preserve">de gestão de atividades </w:t>
      </w:r>
      <w:r w:rsidRPr="00EB4A20">
        <w:t>utilizada</w:t>
      </w:r>
      <w:r w:rsidR="00370E34">
        <w:t>.</w:t>
      </w:r>
    </w:p>
    <w:p w14:paraId="02A37652" w14:textId="77777777" w:rsidR="00FF25A9" w:rsidRDefault="00FF25A9" w:rsidP="00EB4A20"/>
    <w:p w14:paraId="73E3A93A" w14:textId="05E86214" w:rsidR="00FF25A9" w:rsidRDefault="00725C54" w:rsidP="00EB4A20">
      <w:r w:rsidRPr="00725C54">
        <w:drawing>
          <wp:inline distT="0" distB="0" distL="0" distR="0" wp14:anchorId="3F075F06" wp14:editId="1D37ADDA">
            <wp:extent cx="5760720" cy="2656840"/>
            <wp:effectExtent l="0" t="0" r="0" b="0"/>
            <wp:docPr id="3" name="Imagem 3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 com confiança baix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6AEA" w14:textId="19B058E4" w:rsidR="00094A00" w:rsidRDefault="00094A00" w:rsidP="00EB4A20">
      <w:r w:rsidRPr="00094A00">
        <w:lastRenderedPageBreak/>
        <w:drawing>
          <wp:inline distT="0" distB="0" distL="0" distR="0" wp14:anchorId="1D4EDF99" wp14:editId="3C95D801">
            <wp:extent cx="5760720" cy="2656840"/>
            <wp:effectExtent l="0" t="0" r="0" b="0"/>
            <wp:docPr id="5" name="Imagem 5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, Teams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B938" w14:textId="77777777" w:rsidR="00094A00" w:rsidRDefault="00094A00" w:rsidP="00EB4A20"/>
    <w:p w14:paraId="35FE2599" w14:textId="77777777" w:rsidR="00BD22AD" w:rsidRDefault="00BD22AD" w:rsidP="00BD22AD">
      <w:pPr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ATA DAS REUNIÕES SPRINT 1 – GRUPO 3</w:t>
      </w:r>
    </w:p>
    <w:p w14:paraId="71F51CFF" w14:textId="77777777" w:rsidR="00BD22AD" w:rsidRPr="00A31E03" w:rsidRDefault="00BD22AD" w:rsidP="00BD22AD">
      <w:pPr>
        <w:rPr>
          <w:rFonts w:cs="Arial"/>
          <w:b/>
          <w:bCs/>
          <w:sz w:val="32"/>
          <w:szCs w:val="32"/>
        </w:rPr>
      </w:pPr>
    </w:p>
    <w:p w14:paraId="6366483D" w14:textId="77777777" w:rsidR="00BD22AD" w:rsidRDefault="00BD22AD" w:rsidP="00BD22AD">
      <w:pPr>
        <w:rPr>
          <w:rFonts w:cs="Arial"/>
          <w:b/>
          <w:bCs/>
          <w:sz w:val="28"/>
          <w:szCs w:val="28"/>
        </w:rPr>
      </w:pPr>
      <w:r w:rsidRPr="00A31E03">
        <w:rPr>
          <w:rFonts w:cs="Arial"/>
          <w:b/>
          <w:bCs/>
          <w:sz w:val="28"/>
          <w:szCs w:val="28"/>
        </w:rPr>
        <w:t>Reunião d</w:t>
      </w:r>
      <w:r>
        <w:rPr>
          <w:rFonts w:cs="Arial"/>
          <w:b/>
          <w:bCs/>
          <w:sz w:val="28"/>
          <w:szCs w:val="28"/>
        </w:rPr>
        <w:t>o dia 08/08/2022 (Online – 20h às 21h)</w:t>
      </w:r>
    </w:p>
    <w:p w14:paraId="65EE31B0" w14:textId="77777777" w:rsidR="00BD22AD" w:rsidRDefault="00BD22AD" w:rsidP="00BD22AD">
      <w:pPr>
        <w:rPr>
          <w:rFonts w:cs="Arial"/>
        </w:rPr>
      </w:pPr>
      <w:r>
        <w:rPr>
          <w:rFonts w:cs="Arial"/>
        </w:rPr>
        <w:t>PARTICIPANTES:</w:t>
      </w:r>
    </w:p>
    <w:p w14:paraId="7DF50B7E" w14:textId="77777777" w:rsidR="00BD22AD" w:rsidRPr="002B7857" w:rsidRDefault="00BD22AD" w:rsidP="00BD22AD">
      <w:pPr>
        <w:rPr>
          <w:rFonts w:cs="Arial"/>
          <w:b/>
          <w:bCs/>
          <w:color w:val="92D050"/>
        </w:rPr>
      </w:pPr>
      <w:r>
        <w:rPr>
          <w:rFonts w:cs="Arial"/>
        </w:rPr>
        <w:t xml:space="preserve">Arthur Felix </w:t>
      </w:r>
      <w:proofErr w:type="spellStart"/>
      <w:r>
        <w:rPr>
          <w:rFonts w:cs="Arial"/>
        </w:rPr>
        <w:t>Latorre</w:t>
      </w:r>
      <w:proofErr w:type="spellEnd"/>
      <w:r>
        <w:rPr>
          <w:rFonts w:cs="Arial"/>
        </w:rPr>
        <w:t xml:space="preserve"> Simão: </w:t>
      </w:r>
      <w:r>
        <w:rPr>
          <w:rFonts w:cs="Arial"/>
          <w:b/>
          <w:bCs/>
          <w:color w:val="92D050"/>
        </w:rPr>
        <w:t>PRESENTE</w:t>
      </w:r>
    </w:p>
    <w:p w14:paraId="3CC6E9D1" w14:textId="77777777" w:rsidR="00BD22AD" w:rsidRDefault="00BD22AD" w:rsidP="00BD22AD">
      <w:pPr>
        <w:rPr>
          <w:rFonts w:cs="Arial"/>
        </w:rPr>
      </w:pPr>
      <w:r>
        <w:rPr>
          <w:rFonts w:cs="Arial"/>
        </w:rPr>
        <w:t xml:space="preserve">Henrique Oliveira da Silva: </w:t>
      </w:r>
      <w:r w:rsidRPr="002B7857">
        <w:rPr>
          <w:rFonts w:cs="Arial"/>
          <w:b/>
          <w:bCs/>
          <w:color w:val="92D050"/>
        </w:rPr>
        <w:t>PRESENTE</w:t>
      </w:r>
      <w:r>
        <w:rPr>
          <w:rFonts w:cs="Arial"/>
          <w:b/>
          <w:bCs/>
          <w:color w:val="92D050"/>
        </w:rPr>
        <w:t xml:space="preserve"> (P.O.)</w:t>
      </w:r>
    </w:p>
    <w:p w14:paraId="3604D94F" w14:textId="77777777" w:rsidR="00BD22AD" w:rsidRDefault="00BD22AD" w:rsidP="00BD22AD">
      <w:pPr>
        <w:rPr>
          <w:rFonts w:cs="Arial"/>
        </w:rPr>
      </w:pPr>
      <w:r>
        <w:rPr>
          <w:rFonts w:cs="Arial"/>
        </w:rPr>
        <w:t xml:space="preserve">Júlia Araripe Lopes: </w:t>
      </w:r>
      <w:r w:rsidRPr="002B7857">
        <w:rPr>
          <w:rFonts w:cs="Arial"/>
          <w:b/>
          <w:bCs/>
          <w:color w:val="92D050"/>
        </w:rPr>
        <w:t>PRESENTE</w:t>
      </w:r>
    </w:p>
    <w:p w14:paraId="73117221" w14:textId="77777777" w:rsidR="00BD22AD" w:rsidRDefault="00BD22AD" w:rsidP="00BD22AD">
      <w:pPr>
        <w:rPr>
          <w:rFonts w:cs="Arial"/>
        </w:rPr>
      </w:pPr>
      <w:proofErr w:type="spellStart"/>
      <w:r>
        <w:rPr>
          <w:rFonts w:cs="Arial"/>
        </w:rPr>
        <w:t>Kaique</w:t>
      </w:r>
      <w:proofErr w:type="spellEnd"/>
      <w:r>
        <w:rPr>
          <w:rFonts w:cs="Arial"/>
        </w:rPr>
        <w:t xml:space="preserve"> Siqueira Santana: </w:t>
      </w:r>
      <w:r w:rsidRPr="002B7857">
        <w:rPr>
          <w:rFonts w:cs="Arial"/>
          <w:b/>
          <w:bCs/>
          <w:color w:val="92D050"/>
        </w:rPr>
        <w:t>PRESENTE</w:t>
      </w:r>
    </w:p>
    <w:p w14:paraId="7F54524C" w14:textId="77777777" w:rsidR="00BD22AD" w:rsidRDefault="00BD22AD" w:rsidP="00BD22AD">
      <w:pPr>
        <w:rPr>
          <w:rFonts w:cs="Arial"/>
        </w:rPr>
      </w:pPr>
      <w:r>
        <w:rPr>
          <w:rFonts w:cs="Arial"/>
        </w:rPr>
        <w:t xml:space="preserve">Marco </w:t>
      </w:r>
      <w:proofErr w:type="spellStart"/>
      <w:r>
        <w:rPr>
          <w:rFonts w:cs="Arial"/>
        </w:rPr>
        <w:t>Antonio</w:t>
      </w:r>
      <w:proofErr w:type="spellEnd"/>
      <w:r>
        <w:rPr>
          <w:rFonts w:cs="Arial"/>
        </w:rPr>
        <w:t xml:space="preserve"> Campos Junior: </w:t>
      </w:r>
      <w:r w:rsidRPr="002B7857">
        <w:rPr>
          <w:rFonts w:cs="Arial"/>
          <w:b/>
          <w:bCs/>
          <w:color w:val="92D050"/>
        </w:rPr>
        <w:t>PRESENTE</w:t>
      </w:r>
      <w:r>
        <w:rPr>
          <w:rFonts w:cs="Arial"/>
          <w:b/>
          <w:bCs/>
          <w:color w:val="92D050"/>
        </w:rPr>
        <w:t xml:space="preserve"> (SCRUM)</w:t>
      </w:r>
    </w:p>
    <w:p w14:paraId="60E6269E" w14:textId="77777777" w:rsidR="00BD22AD" w:rsidRDefault="00BD22AD" w:rsidP="00BD22AD">
      <w:pPr>
        <w:rPr>
          <w:rFonts w:cs="Arial"/>
          <w:b/>
          <w:bCs/>
          <w:color w:val="92D050"/>
        </w:rPr>
      </w:pPr>
      <w:r>
        <w:rPr>
          <w:rFonts w:cs="Arial"/>
        </w:rPr>
        <w:t>Mateus do Carmo Souza:</w:t>
      </w:r>
      <w:r w:rsidRPr="002B7857">
        <w:rPr>
          <w:rFonts w:cs="Arial"/>
          <w:b/>
          <w:bCs/>
          <w:color w:val="92D050"/>
        </w:rPr>
        <w:t xml:space="preserve"> PRESENTE</w:t>
      </w:r>
    </w:p>
    <w:p w14:paraId="786462B9" w14:textId="77777777" w:rsidR="00BD22AD" w:rsidRDefault="00BD22AD" w:rsidP="00BD22AD">
      <w:pPr>
        <w:rPr>
          <w:rFonts w:cs="Arial"/>
          <w:b/>
          <w:bCs/>
          <w:color w:val="92D050"/>
        </w:rPr>
      </w:pPr>
    </w:p>
    <w:p w14:paraId="3E2C3F8E" w14:textId="77777777" w:rsidR="00BD22AD" w:rsidRDefault="00BD22AD" w:rsidP="00BD22AD">
      <w:pPr>
        <w:rPr>
          <w:rFonts w:cs="Arial"/>
          <w:b/>
          <w:bCs/>
        </w:rPr>
      </w:pPr>
      <w:r>
        <w:rPr>
          <w:rFonts w:cs="Arial"/>
          <w:b/>
          <w:bCs/>
        </w:rPr>
        <w:t>Assuntos discutindo e principais decisões:</w:t>
      </w:r>
    </w:p>
    <w:p w14:paraId="428EF73D" w14:textId="77777777" w:rsidR="00BD22AD" w:rsidRDefault="00BD22AD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Conversa  sobre os possíveis entregáveis de outras sprints e os atuais;</w:t>
      </w:r>
    </w:p>
    <w:p w14:paraId="01AFB209" w14:textId="77777777" w:rsidR="00BD22AD" w:rsidRDefault="00BD22AD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Definição do nome da empresa (</w:t>
      </w:r>
      <w:proofErr w:type="spellStart"/>
      <w:r>
        <w:rPr>
          <w:rFonts w:cs="Arial"/>
        </w:rPr>
        <w:t>MoniToll</w:t>
      </w:r>
      <w:proofErr w:type="spellEnd"/>
      <w:r>
        <w:rPr>
          <w:rFonts w:cs="Arial"/>
        </w:rPr>
        <w:t>);</w:t>
      </w:r>
    </w:p>
    <w:p w14:paraId="4C4DB2B3" w14:textId="77777777" w:rsidR="00BD22AD" w:rsidRDefault="00BD22AD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Definição e design do Site Institucional;</w:t>
      </w:r>
    </w:p>
    <w:p w14:paraId="5BCD560B" w14:textId="77777777" w:rsidR="00BD22AD" w:rsidRPr="008D7E14" w:rsidRDefault="00BD22AD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Assuntos e tarefas pendentes para a semana.</w:t>
      </w:r>
    </w:p>
    <w:p w14:paraId="6F6ACCBE" w14:textId="77777777" w:rsidR="00BD22AD" w:rsidRDefault="00BD22AD" w:rsidP="00BD22AD">
      <w:pPr>
        <w:rPr>
          <w:rFonts w:cs="Arial"/>
          <w:b/>
          <w:bCs/>
        </w:rPr>
      </w:pPr>
    </w:p>
    <w:p w14:paraId="6F3D92AD" w14:textId="77777777" w:rsidR="00BD22AD" w:rsidRDefault="00BD22AD" w:rsidP="00BD22AD">
      <w:pPr>
        <w:rPr>
          <w:rFonts w:cs="Arial"/>
          <w:b/>
          <w:bCs/>
        </w:rPr>
      </w:pPr>
      <w:r>
        <w:rPr>
          <w:rFonts w:cs="Arial"/>
          <w:b/>
          <w:bCs/>
        </w:rPr>
        <w:t>Plano de Ação para a próxima Sprint:</w:t>
      </w:r>
    </w:p>
    <w:p w14:paraId="2830E837" w14:textId="77777777" w:rsidR="00BD22AD" w:rsidRPr="00D27FE6" w:rsidRDefault="00BD22AD">
      <w:pPr>
        <w:pStyle w:val="PargrafodaLista"/>
        <w:numPr>
          <w:ilvl w:val="0"/>
          <w:numId w:val="16"/>
        </w:numPr>
        <w:tabs>
          <w:tab w:val="clear" w:pos="851"/>
        </w:tabs>
        <w:spacing w:after="160" w:line="259" w:lineRule="auto"/>
        <w:jc w:val="left"/>
        <w:rPr>
          <w:rFonts w:cs="Arial"/>
          <w:b/>
          <w:bCs/>
        </w:rPr>
      </w:pPr>
      <w:r>
        <w:rPr>
          <w:rFonts w:cs="Arial"/>
        </w:rPr>
        <w:t>Questionar sobre os entregáveis ao cliente;</w:t>
      </w:r>
    </w:p>
    <w:p w14:paraId="77495913" w14:textId="77777777" w:rsidR="00BD22AD" w:rsidRPr="002366E9" w:rsidRDefault="00BD22AD">
      <w:pPr>
        <w:pStyle w:val="PargrafodaLista"/>
        <w:numPr>
          <w:ilvl w:val="0"/>
          <w:numId w:val="16"/>
        </w:numPr>
        <w:tabs>
          <w:tab w:val="clear" w:pos="851"/>
        </w:tabs>
        <w:spacing w:after="160" w:line="259" w:lineRule="auto"/>
        <w:jc w:val="left"/>
        <w:rPr>
          <w:rFonts w:cs="Arial"/>
          <w:b/>
          <w:bCs/>
        </w:rPr>
      </w:pPr>
      <w:r>
        <w:rPr>
          <w:rFonts w:cs="Arial"/>
        </w:rPr>
        <w:t>Melhor separação de tarefas;</w:t>
      </w:r>
    </w:p>
    <w:p w14:paraId="53EB1899" w14:textId="77777777" w:rsidR="00BD22AD" w:rsidRPr="00B5313D" w:rsidRDefault="00BD22AD">
      <w:pPr>
        <w:pStyle w:val="PargrafodaLista"/>
        <w:numPr>
          <w:ilvl w:val="0"/>
          <w:numId w:val="16"/>
        </w:numPr>
        <w:tabs>
          <w:tab w:val="clear" w:pos="851"/>
        </w:tabs>
        <w:spacing w:after="160" w:line="259" w:lineRule="auto"/>
        <w:jc w:val="left"/>
        <w:rPr>
          <w:rFonts w:cs="Arial"/>
          <w:b/>
          <w:bCs/>
        </w:rPr>
      </w:pPr>
      <w:r>
        <w:rPr>
          <w:rFonts w:cs="Arial"/>
        </w:rPr>
        <w:t>Pendentes próxima semana.</w:t>
      </w:r>
    </w:p>
    <w:p w14:paraId="7D1B9898" w14:textId="77777777" w:rsidR="00BD22AD" w:rsidRDefault="00BD22AD" w:rsidP="00BD22AD">
      <w:pPr>
        <w:rPr>
          <w:rFonts w:cs="Arial"/>
          <w:b/>
          <w:bCs/>
        </w:rPr>
      </w:pPr>
    </w:p>
    <w:p w14:paraId="26B9F874" w14:textId="77777777" w:rsidR="00BD22AD" w:rsidRDefault="00BD22AD" w:rsidP="00BD22AD">
      <w:pPr>
        <w:rPr>
          <w:rFonts w:cs="Arial"/>
          <w:b/>
          <w:bCs/>
        </w:rPr>
      </w:pPr>
    </w:p>
    <w:p w14:paraId="477D5015" w14:textId="77777777" w:rsidR="00BD22AD" w:rsidRDefault="00BD22AD" w:rsidP="00BD22AD">
      <w:pPr>
        <w:rPr>
          <w:rFonts w:cs="Arial"/>
          <w:b/>
          <w:bCs/>
          <w:sz w:val="28"/>
          <w:szCs w:val="28"/>
        </w:rPr>
      </w:pPr>
      <w:r w:rsidRPr="00A31E03">
        <w:rPr>
          <w:rFonts w:cs="Arial"/>
          <w:b/>
          <w:bCs/>
          <w:sz w:val="28"/>
          <w:szCs w:val="28"/>
        </w:rPr>
        <w:t>Reunião d</w:t>
      </w:r>
      <w:r>
        <w:rPr>
          <w:rFonts w:cs="Arial"/>
          <w:b/>
          <w:bCs/>
          <w:sz w:val="28"/>
          <w:szCs w:val="28"/>
        </w:rPr>
        <w:t>o dia 10/08/2022 (Online – 20h às 21h)</w:t>
      </w:r>
    </w:p>
    <w:p w14:paraId="2D761C95" w14:textId="77777777" w:rsidR="00BD22AD" w:rsidRDefault="00BD22AD" w:rsidP="00BD22AD">
      <w:pPr>
        <w:rPr>
          <w:rFonts w:cs="Arial"/>
        </w:rPr>
      </w:pPr>
      <w:r>
        <w:rPr>
          <w:rFonts w:cs="Arial"/>
        </w:rPr>
        <w:t>PARTICIPANTES:</w:t>
      </w:r>
    </w:p>
    <w:p w14:paraId="273349A3" w14:textId="77777777" w:rsidR="00BD22AD" w:rsidRPr="002B7857" w:rsidRDefault="00BD22AD" w:rsidP="00BD22AD">
      <w:pPr>
        <w:rPr>
          <w:rFonts w:cs="Arial"/>
          <w:b/>
          <w:bCs/>
          <w:color w:val="92D050"/>
        </w:rPr>
      </w:pPr>
      <w:r>
        <w:rPr>
          <w:rFonts w:cs="Arial"/>
        </w:rPr>
        <w:t xml:space="preserve">Arthur Felix </w:t>
      </w:r>
      <w:proofErr w:type="spellStart"/>
      <w:r>
        <w:rPr>
          <w:rFonts w:cs="Arial"/>
        </w:rPr>
        <w:t>Latorre</w:t>
      </w:r>
      <w:proofErr w:type="spellEnd"/>
      <w:r>
        <w:rPr>
          <w:rFonts w:cs="Arial"/>
        </w:rPr>
        <w:t xml:space="preserve"> Simão: </w:t>
      </w:r>
      <w:r>
        <w:rPr>
          <w:rFonts w:cs="Arial"/>
          <w:b/>
          <w:bCs/>
          <w:color w:val="92D050"/>
        </w:rPr>
        <w:t>PRESENTE</w:t>
      </w:r>
    </w:p>
    <w:p w14:paraId="759CACF5" w14:textId="77777777" w:rsidR="00BD22AD" w:rsidRDefault="00BD22AD" w:rsidP="00BD22AD">
      <w:pPr>
        <w:rPr>
          <w:rFonts w:cs="Arial"/>
        </w:rPr>
      </w:pPr>
      <w:r>
        <w:rPr>
          <w:rFonts w:cs="Arial"/>
        </w:rPr>
        <w:t xml:space="preserve">Henrique Oliveira da Silva: </w:t>
      </w:r>
      <w:r w:rsidRPr="002B7857">
        <w:rPr>
          <w:rFonts w:cs="Arial"/>
          <w:b/>
          <w:bCs/>
          <w:color w:val="92D050"/>
        </w:rPr>
        <w:t>PRESENTE</w:t>
      </w:r>
      <w:r>
        <w:rPr>
          <w:rFonts w:cs="Arial"/>
          <w:b/>
          <w:bCs/>
          <w:color w:val="92D050"/>
        </w:rPr>
        <w:t xml:space="preserve"> (P.O.)</w:t>
      </w:r>
    </w:p>
    <w:p w14:paraId="16A41C6E" w14:textId="77777777" w:rsidR="00BD22AD" w:rsidRDefault="00BD22AD" w:rsidP="00BD22AD">
      <w:pPr>
        <w:rPr>
          <w:rFonts w:cs="Arial"/>
        </w:rPr>
      </w:pPr>
      <w:r>
        <w:rPr>
          <w:rFonts w:cs="Arial"/>
        </w:rPr>
        <w:t xml:space="preserve">Júlia Araripe Lopes: </w:t>
      </w:r>
      <w:r w:rsidRPr="002B7857">
        <w:rPr>
          <w:rFonts w:cs="Arial"/>
          <w:b/>
          <w:bCs/>
          <w:color w:val="92D050"/>
        </w:rPr>
        <w:t>PRESENTE</w:t>
      </w:r>
      <w:r>
        <w:rPr>
          <w:rFonts w:cs="Arial"/>
          <w:b/>
          <w:bCs/>
          <w:color w:val="92D050"/>
        </w:rPr>
        <w:t xml:space="preserve"> (SCRUM)</w:t>
      </w:r>
    </w:p>
    <w:p w14:paraId="30E37151" w14:textId="77777777" w:rsidR="00BD22AD" w:rsidRDefault="00BD22AD" w:rsidP="00BD22AD">
      <w:pPr>
        <w:rPr>
          <w:rFonts w:cs="Arial"/>
        </w:rPr>
      </w:pPr>
      <w:proofErr w:type="spellStart"/>
      <w:r>
        <w:rPr>
          <w:rFonts w:cs="Arial"/>
        </w:rPr>
        <w:t>Kaique</w:t>
      </w:r>
      <w:proofErr w:type="spellEnd"/>
      <w:r>
        <w:rPr>
          <w:rFonts w:cs="Arial"/>
        </w:rPr>
        <w:t xml:space="preserve"> Siqueira Santana: </w:t>
      </w:r>
      <w:r w:rsidRPr="002B7857">
        <w:rPr>
          <w:rFonts w:cs="Arial"/>
          <w:b/>
          <w:bCs/>
          <w:color w:val="92D050"/>
        </w:rPr>
        <w:t>PRESENTE</w:t>
      </w:r>
    </w:p>
    <w:p w14:paraId="207F0399" w14:textId="77777777" w:rsidR="00BD22AD" w:rsidRDefault="00BD22AD" w:rsidP="00BD22AD">
      <w:pPr>
        <w:rPr>
          <w:rFonts w:cs="Arial"/>
        </w:rPr>
      </w:pPr>
      <w:r>
        <w:rPr>
          <w:rFonts w:cs="Arial"/>
        </w:rPr>
        <w:t xml:space="preserve">Marco </w:t>
      </w:r>
      <w:proofErr w:type="spellStart"/>
      <w:r>
        <w:rPr>
          <w:rFonts w:cs="Arial"/>
        </w:rPr>
        <w:t>Antonio</w:t>
      </w:r>
      <w:proofErr w:type="spellEnd"/>
      <w:r>
        <w:rPr>
          <w:rFonts w:cs="Arial"/>
        </w:rPr>
        <w:t xml:space="preserve"> Campos Junior: </w:t>
      </w:r>
      <w:r w:rsidRPr="002B7857">
        <w:rPr>
          <w:rFonts w:cs="Arial"/>
          <w:b/>
          <w:bCs/>
          <w:color w:val="92D050"/>
        </w:rPr>
        <w:t>PRESENTE</w:t>
      </w:r>
      <w:r>
        <w:rPr>
          <w:rFonts w:cs="Arial"/>
          <w:b/>
          <w:bCs/>
          <w:color w:val="92D050"/>
        </w:rPr>
        <w:t xml:space="preserve"> (P.O.)</w:t>
      </w:r>
    </w:p>
    <w:p w14:paraId="43B9CFE3" w14:textId="77777777" w:rsidR="00BD22AD" w:rsidRDefault="00BD22AD" w:rsidP="00BD22AD">
      <w:pPr>
        <w:rPr>
          <w:rFonts w:cs="Arial"/>
          <w:b/>
          <w:bCs/>
          <w:color w:val="92D050"/>
        </w:rPr>
      </w:pPr>
      <w:r>
        <w:rPr>
          <w:rFonts w:cs="Arial"/>
        </w:rPr>
        <w:t>Mateus do Carmo Souza:</w:t>
      </w:r>
      <w:r w:rsidRPr="002B7857">
        <w:rPr>
          <w:rFonts w:cs="Arial"/>
          <w:b/>
          <w:bCs/>
          <w:color w:val="92D050"/>
        </w:rPr>
        <w:t xml:space="preserve"> PRESENTE</w:t>
      </w:r>
    </w:p>
    <w:p w14:paraId="4A68FFFF" w14:textId="77777777" w:rsidR="00BD22AD" w:rsidRDefault="00BD22AD" w:rsidP="00BD22AD">
      <w:pPr>
        <w:rPr>
          <w:rFonts w:cs="Arial"/>
          <w:b/>
          <w:bCs/>
          <w:color w:val="92D050"/>
        </w:rPr>
      </w:pPr>
    </w:p>
    <w:p w14:paraId="3931ACE2" w14:textId="77777777" w:rsidR="00BD22AD" w:rsidRDefault="00BD22AD" w:rsidP="00BD22AD">
      <w:pPr>
        <w:rPr>
          <w:rFonts w:cs="Arial"/>
          <w:b/>
          <w:bCs/>
        </w:rPr>
      </w:pPr>
      <w:r>
        <w:rPr>
          <w:rFonts w:cs="Arial"/>
          <w:b/>
          <w:bCs/>
        </w:rPr>
        <w:t>Assuntos discutindo e principais decisões:</w:t>
      </w:r>
    </w:p>
    <w:p w14:paraId="41C22C5F" w14:textId="77777777" w:rsidR="00BD22AD" w:rsidRDefault="00BD22AD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Assuntos e tarefas pendentes para a semana;</w:t>
      </w:r>
    </w:p>
    <w:p w14:paraId="512D2349" w14:textId="77777777" w:rsidR="00BD22AD" w:rsidRDefault="00BD22AD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Separação de tarefas por integrantes:</w:t>
      </w:r>
      <w:r>
        <w:rPr>
          <w:rFonts w:cs="Arial"/>
        </w:rPr>
        <w:br/>
        <w:t xml:space="preserve">Documentação: Henrique, Júlia e </w:t>
      </w:r>
      <w:proofErr w:type="spellStart"/>
      <w:r>
        <w:rPr>
          <w:rFonts w:cs="Arial"/>
        </w:rPr>
        <w:t>Kaique</w:t>
      </w:r>
      <w:proofErr w:type="spellEnd"/>
      <w:r>
        <w:rPr>
          <w:rFonts w:cs="Arial"/>
        </w:rPr>
        <w:t xml:space="preserve"> </w:t>
      </w:r>
    </w:p>
    <w:p w14:paraId="4BAF7B24" w14:textId="77777777" w:rsidR="00BD22AD" w:rsidRDefault="00BD22AD" w:rsidP="00BD22AD">
      <w:pPr>
        <w:pStyle w:val="PargrafodaLista"/>
        <w:rPr>
          <w:rFonts w:cs="Arial"/>
        </w:rPr>
      </w:pPr>
      <w:r>
        <w:rPr>
          <w:rFonts w:cs="Arial"/>
        </w:rPr>
        <w:t xml:space="preserve">Modelagem de Dados: Mateus, Marco e Arthur </w:t>
      </w:r>
    </w:p>
    <w:p w14:paraId="2613E2D4" w14:textId="77777777" w:rsidR="00BD22AD" w:rsidRDefault="00BD22AD" w:rsidP="00BD22AD">
      <w:pPr>
        <w:pStyle w:val="PargrafodaLista"/>
        <w:rPr>
          <w:rFonts w:cs="Arial"/>
        </w:rPr>
      </w:pPr>
      <w:r>
        <w:rPr>
          <w:rFonts w:cs="Arial"/>
        </w:rPr>
        <w:t xml:space="preserve">Diagrama de Visão de Negócio: </w:t>
      </w:r>
      <w:proofErr w:type="spellStart"/>
      <w:r>
        <w:rPr>
          <w:rFonts w:cs="Arial"/>
        </w:rPr>
        <w:t>Kaique</w:t>
      </w:r>
      <w:proofErr w:type="spellEnd"/>
      <w:r>
        <w:rPr>
          <w:rFonts w:cs="Arial"/>
        </w:rPr>
        <w:t xml:space="preserve"> </w:t>
      </w:r>
    </w:p>
    <w:p w14:paraId="63F1B52E" w14:textId="77777777" w:rsidR="00BD22AD" w:rsidRDefault="00BD22AD" w:rsidP="00BD22AD">
      <w:pPr>
        <w:pStyle w:val="PargrafodaLista"/>
        <w:rPr>
          <w:rFonts w:cs="Arial"/>
        </w:rPr>
      </w:pPr>
      <w:proofErr w:type="spellStart"/>
      <w:r>
        <w:rPr>
          <w:rFonts w:cs="Arial"/>
        </w:rPr>
        <w:t>Proto-Persona</w:t>
      </w:r>
      <w:proofErr w:type="spellEnd"/>
      <w:r>
        <w:rPr>
          <w:rFonts w:cs="Arial"/>
        </w:rPr>
        <w:t xml:space="preserve">: Henrique e Júlia </w:t>
      </w:r>
    </w:p>
    <w:p w14:paraId="4AC0A191" w14:textId="77777777" w:rsidR="00BD22AD" w:rsidRDefault="00BD22AD" w:rsidP="00BD22AD">
      <w:pPr>
        <w:pStyle w:val="PargrafodaLista"/>
        <w:rPr>
          <w:rFonts w:cs="Arial"/>
        </w:rPr>
      </w:pPr>
      <w:r>
        <w:rPr>
          <w:rFonts w:cs="Arial"/>
        </w:rPr>
        <w:t xml:space="preserve">Help-Desk: Júlia e </w:t>
      </w:r>
      <w:proofErr w:type="spellStart"/>
      <w:r>
        <w:rPr>
          <w:rFonts w:cs="Arial"/>
        </w:rPr>
        <w:t>Kaique</w:t>
      </w:r>
      <w:proofErr w:type="spellEnd"/>
      <w:r>
        <w:rPr>
          <w:rFonts w:cs="Arial"/>
        </w:rPr>
        <w:t xml:space="preserve"> </w:t>
      </w:r>
    </w:p>
    <w:p w14:paraId="5B031B2E" w14:textId="77777777" w:rsidR="00BD22AD" w:rsidRDefault="00BD22AD" w:rsidP="00BD22AD">
      <w:pPr>
        <w:pStyle w:val="PargrafodaLista"/>
        <w:rPr>
          <w:rFonts w:cs="Arial"/>
        </w:rPr>
      </w:pPr>
      <w:r w:rsidRPr="00093C9A">
        <w:rPr>
          <w:rFonts w:cs="Arial"/>
          <w:u w:val="single"/>
        </w:rPr>
        <w:t>Organização</w:t>
      </w:r>
      <w:r>
        <w:rPr>
          <w:rFonts w:cs="Arial"/>
        </w:rPr>
        <w:t xml:space="preserve"> Site Institucional: Marco e Mateus </w:t>
      </w:r>
    </w:p>
    <w:p w14:paraId="213695F2" w14:textId="77777777" w:rsidR="00BD22AD" w:rsidRPr="000D1074" w:rsidRDefault="00BD22AD" w:rsidP="00BD22AD">
      <w:pPr>
        <w:pStyle w:val="PargrafodaLista"/>
        <w:rPr>
          <w:rFonts w:cs="Arial"/>
        </w:rPr>
      </w:pPr>
      <w:r>
        <w:rPr>
          <w:rFonts w:cs="Arial"/>
        </w:rPr>
        <w:t xml:space="preserve">Manual de Instalação (app que instala no PC que vai ser monitorado): Arthur </w:t>
      </w:r>
    </w:p>
    <w:p w14:paraId="46231D69" w14:textId="77777777" w:rsidR="00BD22AD" w:rsidRDefault="00BD22AD" w:rsidP="00BD22AD">
      <w:pPr>
        <w:rPr>
          <w:rFonts w:cs="Arial"/>
          <w:b/>
          <w:bCs/>
        </w:rPr>
      </w:pPr>
    </w:p>
    <w:p w14:paraId="4C2C1D56" w14:textId="77777777" w:rsidR="00BD22AD" w:rsidRDefault="00BD22AD" w:rsidP="00BD22AD">
      <w:pPr>
        <w:rPr>
          <w:rFonts w:cs="Arial"/>
          <w:b/>
          <w:bCs/>
        </w:rPr>
      </w:pPr>
      <w:r>
        <w:rPr>
          <w:rFonts w:cs="Arial"/>
          <w:b/>
          <w:bCs/>
        </w:rPr>
        <w:t>Plano de Ação para a próxima Sprint:</w:t>
      </w:r>
    </w:p>
    <w:p w14:paraId="536E3E10" w14:textId="77777777" w:rsidR="00BD22AD" w:rsidRPr="00601444" w:rsidRDefault="00BD22AD">
      <w:pPr>
        <w:pStyle w:val="PargrafodaLista"/>
        <w:numPr>
          <w:ilvl w:val="0"/>
          <w:numId w:val="17"/>
        </w:numPr>
        <w:tabs>
          <w:tab w:val="clear" w:pos="851"/>
        </w:tabs>
        <w:spacing w:after="160" w:line="259" w:lineRule="auto"/>
        <w:jc w:val="left"/>
        <w:rPr>
          <w:rFonts w:cs="Arial"/>
          <w:b/>
          <w:bCs/>
        </w:rPr>
      </w:pPr>
      <w:r>
        <w:rPr>
          <w:rFonts w:cs="Arial"/>
        </w:rPr>
        <w:t>Tarefas iniciadas/em andamento</w:t>
      </w:r>
    </w:p>
    <w:p w14:paraId="474FD323" w14:textId="77777777" w:rsidR="00BD22AD" w:rsidRPr="000A0205" w:rsidRDefault="00BD22AD">
      <w:pPr>
        <w:pStyle w:val="PargrafodaLista"/>
        <w:numPr>
          <w:ilvl w:val="0"/>
          <w:numId w:val="17"/>
        </w:numPr>
        <w:tabs>
          <w:tab w:val="clear" w:pos="851"/>
        </w:tabs>
        <w:spacing w:after="160" w:line="259" w:lineRule="auto"/>
        <w:jc w:val="left"/>
        <w:rPr>
          <w:rFonts w:cs="Arial"/>
          <w:b/>
          <w:bCs/>
        </w:rPr>
      </w:pPr>
      <w:r>
        <w:rPr>
          <w:rFonts w:cs="Arial"/>
        </w:rPr>
        <w:t>Tirar dúvidas com o cliente</w:t>
      </w:r>
    </w:p>
    <w:p w14:paraId="5C63D20F" w14:textId="77777777" w:rsidR="00BD22AD" w:rsidRDefault="00BD22AD" w:rsidP="00BD22AD">
      <w:pPr>
        <w:rPr>
          <w:rFonts w:cs="Arial"/>
          <w:b/>
          <w:bCs/>
        </w:rPr>
      </w:pPr>
    </w:p>
    <w:p w14:paraId="7C7E7C50" w14:textId="77777777" w:rsidR="00BD22AD" w:rsidRDefault="00BD22AD" w:rsidP="00BD22AD">
      <w:pPr>
        <w:rPr>
          <w:rFonts w:cs="Arial"/>
          <w:b/>
          <w:bCs/>
        </w:rPr>
      </w:pPr>
    </w:p>
    <w:p w14:paraId="1B73F45D" w14:textId="77777777" w:rsidR="00BD22AD" w:rsidRDefault="00BD22AD" w:rsidP="00BD22AD">
      <w:pPr>
        <w:rPr>
          <w:rFonts w:cs="Arial"/>
          <w:b/>
          <w:bCs/>
          <w:sz w:val="28"/>
          <w:szCs w:val="28"/>
        </w:rPr>
      </w:pPr>
      <w:r w:rsidRPr="00A31E03">
        <w:rPr>
          <w:rFonts w:cs="Arial"/>
          <w:b/>
          <w:bCs/>
          <w:sz w:val="28"/>
          <w:szCs w:val="28"/>
        </w:rPr>
        <w:t>Reunião d</w:t>
      </w:r>
      <w:r>
        <w:rPr>
          <w:rFonts w:cs="Arial"/>
          <w:b/>
          <w:bCs/>
          <w:sz w:val="28"/>
          <w:szCs w:val="28"/>
        </w:rPr>
        <w:t>o dia 16/08/2022 (Online – 20h às 21h)</w:t>
      </w:r>
    </w:p>
    <w:p w14:paraId="4A724B75" w14:textId="77777777" w:rsidR="00BD22AD" w:rsidRDefault="00BD22AD" w:rsidP="00BD22AD">
      <w:pPr>
        <w:rPr>
          <w:rFonts w:cs="Arial"/>
        </w:rPr>
      </w:pPr>
      <w:r>
        <w:rPr>
          <w:rFonts w:cs="Arial"/>
        </w:rPr>
        <w:t>PARTICIPANTES:</w:t>
      </w:r>
    </w:p>
    <w:p w14:paraId="1DC59FC6" w14:textId="77777777" w:rsidR="00BD22AD" w:rsidRPr="002B7857" w:rsidRDefault="00BD22AD" w:rsidP="00BD22AD">
      <w:pPr>
        <w:rPr>
          <w:rFonts w:cs="Arial"/>
          <w:b/>
          <w:bCs/>
          <w:color w:val="92D050"/>
        </w:rPr>
      </w:pPr>
      <w:r>
        <w:rPr>
          <w:rFonts w:cs="Arial"/>
        </w:rPr>
        <w:t xml:space="preserve">Arthur Felix </w:t>
      </w:r>
      <w:proofErr w:type="spellStart"/>
      <w:r>
        <w:rPr>
          <w:rFonts w:cs="Arial"/>
        </w:rPr>
        <w:t>Latorre</w:t>
      </w:r>
      <w:proofErr w:type="spellEnd"/>
      <w:r>
        <w:rPr>
          <w:rFonts w:cs="Arial"/>
        </w:rPr>
        <w:t xml:space="preserve"> Simão: </w:t>
      </w:r>
      <w:r>
        <w:rPr>
          <w:rFonts w:cs="Arial"/>
          <w:b/>
          <w:bCs/>
          <w:color w:val="92D050"/>
        </w:rPr>
        <w:t>PRESENTE</w:t>
      </w:r>
    </w:p>
    <w:p w14:paraId="418F215B" w14:textId="77777777" w:rsidR="00BD22AD" w:rsidRDefault="00BD22AD" w:rsidP="00BD22AD">
      <w:pPr>
        <w:rPr>
          <w:rFonts w:cs="Arial"/>
        </w:rPr>
      </w:pPr>
      <w:r>
        <w:rPr>
          <w:rFonts w:cs="Arial"/>
        </w:rPr>
        <w:t xml:space="preserve">Henrique Oliveira da Silva: </w:t>
      </w:r>
      <w:r w:rsidRPr="002B7857">
        <w:rPr>
          <w:rFonts w:cs="Arial"/>
          <w:b/>
          <w:bCs/>
          <w:color w:val="92D050"/>
        </w:rPr>
        <w:t>PRESENTE</w:t>
      </w:r>
    </w:p>
    <w:p w14:paraId="2AFF8344" w14:textId="77777777" w:rsidR="00BD22AD" w:rsidRDefault="00BD22AD" w:rsidP="00BD22AD">
      <w:pPr>
        <w:rPr>
          <w:rFonts w:cs="Arial"/>
        </w:rPr>
      </w:pPr>
      <w:r>
        <w:rPr>
          <w:rFonts w:cs="Arial"/>
        </w:rPr>
        <w:t xml:space="preserve">Júlia Araripe Lopes: </w:t>
      </w:r>
      <w:r w:rsidRPr="002B7857">
        <w:rPr>
          <w:rFonts w:cs="Arial"/>
          <w:b/>
          <w:bCs/>
          <w:color w:val="92D050"/>
        </w:rPr>
        <w:t>PRESENTE</w:t>
      </w:r>
      <w:r>
        <w:rPr>
          <w:rFonts w:cs="Arial"/>
          <w:b/>
          <w:bCs/>
          <w:color w:val="92D050"/>
        </w:rPr>
        <w:t xml:space="preserve"> (SCRUM)</w:t>
      </w:r>
    </w:p>
    <w:p w14:paraId="275B8E10" w14:textId="77777777" w:rsidR="00BD22AD" w:rsidRDefault="00BD22AD" w:rsidP="00BD22AD">
      <w:pPr>
        <w:rPr>
          <w:rFonts w:cs="Arial"/>
        </w:rPr>
      </w:pPr>
      <w:proofErr w:type="spellStart"/>
      <w:r>
        <w:rPr>
          <w:rFonts w:cs="Arial"/>
        </w:rPr>
        <w:t>Kaique</w:t>
      </w:r>
      <w:proofErr w:type="spellEnd"/>
      <w:r>
        <w:rPr>
          <w:rFonts w:cs="Arial"/>
        </w:rPr>
        <w:t xml:space="preserve"> Siqueira Santana: </w:t>
      </w:r>
      <w:r w:rsidRPr="002B7857">
        <w:rPr>
          <w:rFonts w:cs="Arial"/>
          <w:b/>
          <w:bCs/>
          <w:color w:val="92D050"/>
        </w:rPr>
        <w:t>PRESENTE</w:t>
      </w:r>
    </w:p>
    <w:p w14:paraId="7E65C4CA" w14:textId="77777777" w:rsidR="00BD22AD" w:rsidRDefault="00BD22AD" w:rsidP="00BD22AD">
      <w:pPr>
        <w:rPr>
          <w:rFonts w:cs="Arial"/>
        </w:rPr>
      </w:pPr>
      <w:r>
        <w:rPr>
          <w:rFonts w:cs="Arial"/>
        </w:rPr>
        <w:t xml:space="preserve">Marco </w:t>
      </w:r>
      <w:proofErr w:type="spellStart"/>
      <w:r>
        <w:rPr>
          <w:rFonts w:cs="Arial"/>
        </w:rPr>
        <w:t>Antonio</w:t>
      </w:r>
      <w:proofErr w:type="spellEnd"/>
      <w:r>
        <w:rPr>
          <w:rFonts w:cs="Arial"/>
        </w:rPr>
        <w:t xml:space="preserve"> Campos Junior: </w:t>
      </w:r>
      <w:r w:rsidRPr="002B7857">
        <w:rPr>
          <w:rFonts w:cs="Arial"/>
          <w:b/>
          <w:bCs/>
          <w:color w:val="92D050"/>
        </w:rPr>
        <w:t>PRESENTE</w:t>
      </w:r>
      <w:r>
        <w:rPr>
          <w:rFonts w:cs="Arial"/>
          <w:b/>
          <w:bCs/>
          <w:color w:val="92D050"/>
        </w:rPr>
        <w:t xml:space="preserve"> </w:t>
      </w:r>
    </w:p>
    <w:p w14:paraId="213B7671" w14:textId="77777777" w:rsidR="00BD22AD" w:rsidRDefault="00BD22AD" w:rsidP="00BD22AD">
      <w:pPr>
        <w:rPr>
          <w:rFonts w:cs="Arial"/>
          <w:b/>
          <w:bCs/>
          <w:color w:val="92D050"/>
        </w:rPr>
      </w:pPr>
      <w:r>
        <w:rPr>
          <w:rFonts w:cs="Arial"/>
        </w:rPr>
        <w:lastRenderedPageBreak/>
        <w:t>Mateus do Carmo Souza:</w:t>
      </w:r>
      <w:r w:rsidRPr="002B7857">
        <w:rPr>
          <w:rFonts w:cs="Arial"/>
          <w:b/>
          <w:bCs/>
          <w:color w:val="92D050"/>
        </w:rPr>
        <w:t xml:space="preserve"> PRESENTE</w:t>
      </w:r>
      <w:r>
        <w:rPr>
          <w:rFonts w:cs="Arial"/>
          <w:b/>
          <w:bCs/>
          <w:color w:val="92D050"/>
        </w:rPr>
        <w:t xml:space="preserve"> (P.O.)</w:t>
      </w:r>
    </w:p>
    <w:p w14:paraId="013B86AD" w14:textId="77777777" w:rsidR="00BD22AD" w:rsidRDefault="00BD22AD" w:rsidP="00BD22AD">
      <w:pPr>
        <w:rPr>
          <w:rFonts w:cs="Arial"/>
          <w:b/>
          <w:bCs/>
          <w:color w:val="92D050"/>
        </w:rPr>
      </w:pPr>
    </w:p>
    <w:p w14:paraId="63AA421C" w14:textId="77777777" w:rsidR="00BD22AD" w:rsidRDefault="00BD22AD" w:rsidP="00BD22AD">
      <w:pPr>
        <w:rPr>
          <w:rFonts w:cs="Arial"/>
          <w:b/>
          <w:bCs/>
        </w:rPr>
      </w:pPr>
      <w:r>
        <w:rPr>
          <w:rFonts w:cs="Arial"/>
          <w:b/>
          <w:bCs/>
        </w:rPr>
        <w:t>Assuntos discutindo e principais decisões:</w:t>
      </w:r>
    </w:p>
    <w:p w14:paraId="15B70CE9" w14:textId="77777777" w:rsidR="00BD22AD" w:rsidRDefault="00BD22AD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Discussão sobre a modelagem de dados e telas de cadastro (Cadastro de empresa e funcionários);</w:t>
      </w:r>
    </w:p>
    <w:p w14:paraId="2A76F254" w14:textId="77777777" w:rsidR="00BD22AD" w:rsidRDefault="00BD22AD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Discussão sobre imagens que estarão no site;</w:t>
      </w:r>
    </w:p>
    <w:p w14:paraId="303B5662" w14:textId="77777777" w:rsidR="00BD22AD" w:rsidRDefault="00BD22AD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Conversa sobre o que já foi e precisa ser entregue e/ou está em andamento;</w:t>
      </w:r>
    </w:p>
    <w:p w14:paraId="6F6DCD95" w14:textId="77777777" w:rsidR="00BD22AD" w:rsidRPr="008D7E14" w:rsidRDefault="00BD22AD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Assuntos e tarefas pendentes para a semana.</w:t>
      </w:r>
    </w:p>
    <w:p w14:paraId="6274C11E" w14:textId="77777777" w:rsidR="00BD22AD" w:rsidRDefault="00BD22AD" w:rsidP="00BD22AD">
      <w:pPr>
        <w:rPr>
          <w:rFonts w:cs="Arial"/>
          <w:b/>
          <w:bCs/>
        </w:rPr>
      </w:pPr>
    </w:p>
    <w:p w14:paraId="34217CA2" w14:textId="77777777" w:rsidR="00BD22AD" w:rsidRPr="006A48C2" w:rsidRDefault="00BD22AD" w:rsidP="00BD22AD">
      <w:pPr>
        <w:rPr>
          <w:rFonts w:cs="Arial"/>
          <w:b/>
          <w:bCs/>
        </w:rPr>
      </w:pPr>
      <w:r>
        <w:rPr>
          <w:rFonts w:cs="Arial"/>
          <w:b/>
          <w:bCs/>
        </w:rPr>
        <w:t>Plano de Ação para a próxima Sprint:</w:t>
      </w:r>
    </w:p>
    <w:p w14:paraId="03B71970" w14:textId="77777777" w:rsidR="00BD22AD" w:rsidRPr="0019663A" w:rsidRDefault="00BD22AD">
      <w:pPr>
        <w:pStyle w:val="PargrafodaLista"/>
        <w:numPr>
          <w:ilvl w:val="0"/>
          <w:numId w:val="16"/>
        </w:numPr>
        <w:tabs>
          <w:tab w:val="clear" w:pos="851"/>
        </w:tabs>
        <w:spacing w:after="160" w:line="259" w:lineRule="auto"/>
        <w:jc w:val="left"/>
        <w:rPr>
          <w:rFonts w:cs="Arial"/>
          <w:b/>
          <w:bCs/>
        </w:rPr>
      </w:pPr>
      <w:r>
        <w:rPr>
          <w:rFonts w:cs="Arial"/>
        </w:rPr>
        <w:t>Pendentes próxima semana.</w:t>
      </w:r>
    </w:p>
    <w:p w14:paraId="22579536" w14:textId="77777777" w:rsidR="00BD22AD" w:rsidRDefault="00BD22AD" w:rsidP="00BD22AD">
      <w:pPr>
        <w:rPr>
          <w:rFonts w:cs="Arial"/>
          <w:b/>
          <w:bCs/>
        </w:rPr>
      </w:pPr>
    </w:p>
    <w:p w14:paraId="150402F3" w14:textId="77777777" w:rsidR="00BD22AD" w:rsidRDefault="00BD22AD" w:rsidP="00BD22AD">
      <w:pPr>
        <w:rPr>
          <w:rFonts w:cs="Arial"/>
          <w:b/>
          <w:bCs/>
          <w:sz w:val="28"/>
          <w:szCs w:val="28"/>
        </w:rPr>
      </w:pPr>
      <w:r w:rsidRPr="00A31E03">
        <w:rPr>
          <w:rFonts w:cs="Arial"/>
          <w:b/>
          <w:bCs/>
          <w:sz w:val="28"/>
          <w:szCs w:val="28"/>
        </w:rPr>
        <w:t>Reunião d</w:t>
      </w:r>
      <w:r>
        <w:rPr>
          <w:rFonts w:cs="Arial"/>
          <w:b/>
          <w:bCs/>
          <w:sz w:val="28"/>
          <w:szCs w:val="28"/>
        </w:rPr>
        <w:t>o dia 18/08/2022 (Presencial – 16h às 17:30)</w:t>
      </w:r>
    </w:p>
    <w:p w14:paraId="55F1DEF2" w14:textId="77777777" w:rsidR="00BD22AD" w:rsidRDefault="00BD22AD" w:rsidP="00BD22AD">
      <w:pPr>
        <w:rPr>
          <w:rFonts w:cs="Arial"/>
        </w:rPr>
      </w:pPr>
      <w:r>
        <w:rPr>
          <w:rFonts w:cs="Arial"/>
        </w:rPr>
        <w:t>PARTICIPANTES:</w:t>
      </w:r>
    </w:p>
    <w:p w14:paraId="3B02CC5F" w14:textId="77777777" w:rsidR="00BD22AD" w:rsidRPr="002B7857" w:rsidRDefault="00BD22AD" w:rsidP="00BD22AD">
      <w:pPr>
        <w:rPr>
          <w:rFonts w:cs="Arial"/>
          <w:b/>
          <w:bCs/>
          <w:color w:val="92D050"/>
        </w:rPr>
      </w:pPr>
      <w:r>
        <w:rPr>
          <w:rFonts w:cs="Arial"/>
        </w:rPr>
        <w:t xml:space="preserve">Arthur Felix </w:t>
      </w:r>
      <w:proofErr w:type="spellStart"/>
      <w:r>
        <w:rPr>
          <w:rFonts w:cs="Arial"/>
        </w:rPr>
        <w:t>Latorre</w:t>
      </w:r>
      <w:proofErr w:type="spellEnd"/>
      <w:r>
        <w:rPr>
          <w:rFonts w:cs="Arial"/>
        </w:rPr>
        <w:t xml:space="preserve"> Simão: </w:t>
      </w:r>
      <w:r>
        <w:rPr>
          <w:rFonts w:cs="Arial"/>
          <w:b/>
          <w:bCs/>
          <w:color w:val="92D050"/>
        </w:rPr>
        <w:t>PRESENTE</w:t>
      </w:r>
    </w:p>
    <w:p w14:paraId="756725E9" w14:textId="77777777" w:rsidR="00BD22AD" w:rsidRDefault="00BD22AD" w:rsidP="00BD22AD">
      <w:pPr>
        <w:rPr>
          <w:rFonts w:cs="Arial"/>
        </w:rPr>
      </w:pPr>
      <w:r>
        <w:rPr>
          <w:rFonts w:cs="Arial"/>
        </w:rPr>
        <w:t xml:space="preserve">Henrique Oliveira da Silva: </w:t>
      </w:r>
      <w:r w:rsidRPr="002B7857">
        <w:rPr>
          <w:rFonts w:cs="Arial"/>
          <w:b/>
          <w:bCs/>
          <w:color w:val="92D050"/>
        </w:rPr>
        <w:t>PRESENTE</w:t>
      </w:r>
    </w:p>
    <w:p w14:paraId="11264DD7" w14:textId="77777777" w:rsidR="00BD22AD" w:rsidRPr="002404D5" w:rsidRDefault="00BD22AD" w:rsidP="00BD22AD">
      <w:pPr>
        <w:rPr>
          <w:rFonts w:cs="Arial"/>
          <w:b/>
          <w:bCs/>
          <w:color w:val="92D050"/>
        </w:rPr>
      </w:pPr>
      <w:r>
        <w:rPr>
          <w:rFonts w:cs="Arial"/>
        </w:rPr>
        <w:t xml:space="preserve">Júlia Araripe Lopes: </w:t>
      </w:r>
      <w:r w:rsidRPr="002B7857">
        <w:rPr>
          <w:rFonts w:cs="Arial"/>
          <w:b/>
          <w:bCs/>
          <w:color w:val="92D050"/>
        </w:rPr>
        <w:t>PRESENTE</w:t>
      </w:r>
      <w:r>
        <w:rPr>
          <w:rFonts w:cs="Arial"/>
          <w:b/>
          <w:bCs/>
          <w:color w:val="92D050"/>
        </w:rPr>
        <w:t xml:space="preserve"> </w:t>
      </w:r>
    </w:p>
    <w:p w14:paraId="0584DDB1" w14:textId="77777777" w:rsidR="00BD22AD" w:rsidRDefault="00BD22AD" w:rsidP="00BD22AD">
      <w:pPr>
        <w:rPr>
          <w:rFonts w:cs="Arial"/>
        </w:rPr>
      </w:pPr>
      <w:proofErr w:type="spellStart"/>
      <w:r>
        <w:rPr>
          <w:rFonts w:cs="Arial"/>
        </w:rPr>
        <w:t>Kaique</w:t>
      </w:r>
      <w:proofErr w:type="spellEnd"/>
      <w:r>
        <w:rPr>
          <w:rFonts w:cs="Arial"/>
        </w:rPr>
        <w:t xml:space="preserve"> Siqueira Santana: </w:t>
      </w:r>
      <w:r w:rsidRPr="002B7857">
        <w:rPr>
          <w:rFonts w:cs="Arial"/>
          <w:b/>
          <w:bCs/>
          <w:color w:val="92D050"/>
        </w:rPr>
        <w:t>PRESENTE</w:t>
      </w:r>
      <w:r>
        <w:rPr>
          <w:rFonts w:cs="Arial"/>
          <w:b/>
          <w:bCs/>
          <w:color w:val="92D050"/>
        </w:rPr>
        <w:t xml:space="preserve"> (SCRUM)</w:t>
      </w:r>
    </w:p>
    <w:p w14:paraId="553985B3" w14:textId="77777777" w:rsidR="00BD22AD" w:rsidRDefault="00BD22AD" w:rsidP="00BD22AD">
      <w:pPr>
        <w:rPr>
          <w:rFonts w:cs="Arial"/>
        </w:rPr>
      </w:pPr>
      <w:r>
        <w:rPr>
          <w:rFonts w:cs="Arial"/>
        </w:rPr>
        <w:t xml:space="preserve">Marco </w:t>
      </w:r>
      <w:proofErr w:type="spellStart"/>
      <w:r>
        <w:rPr>
          <w:rFonts w:cs="Arial"/>
        </w:rPr>
        <w:t>Antonio</w:t>
      </w:r>
      <w:proofErr w:type="spellEnd"/>
      <w:r>
        <w:rPr>
          <w:rFonts w:cs="Arial"/>
        </w:rPr>
        <w:t xml:space="preserve"> Campos Junior: </w:t>
      </w:r>
      <w:r w:rsidRPr="002B7857">
        <w:rPr>
          <w:rFonts w:cs="Arial"/>
          <w:b/>
          <w:bCs/>
          <w:color w:val="92D050"/>
        </w:rPr>
        <w:t>PRESENTE</w:t>
      </w:r>
      <w:r>
        <w:rPr>
          <w:rFonts w:cs="Arial"/>
          <w:b/>
          <w:bCs/>
          <w:color w:val="92D050"/>
        </w:rPr>
        <w:t xml:space="preserve"> </w:t>
      </w:r>
    </w:p>
    <w:p w14:paraId="1ACAF8EC" w14:textId="77777777" w:rsidR="00BD22AD" w:rsidRPr="00E26E09" w:rsidRDefault="00BD22AD" w:rsidP="00BD22AD">
      <w:pPr>
        <w:rPr>
          <w:rFonts w:cs="Arial"/>
          <w:b/>
          <w:bCs/>
          <w:color w:val="8064A2" w:themeColor="accent4"/>
        </w:rPr>
      </w:pPr>
      <w:r>
        <w:rPr>
          <w:rFonts w:cs="Arial"/>
        </w:rPr>
        <w:t>Mateus do Carmo Souza:</w:t>
      </w:r>
      <w:r w:rsidRPr="002B7857">
        <w:rPr>
          <w:rFonts w:cs="Arial"/>
          <w:b/>
          <w:bCs/>
          <w:color w:val="92D050"/>
        </w:rPr>
        <w:t xml:space="preserve"> </w:t>
      </w:r>
      <w:r w:rsidRPr="00E26E09">
        <w:rPr>
          <w:rFonts w:cs="Arial"/>
          <w:b/>
          <w:bCs/>
          <w:color w:val="8064A2" w:themeColor="accent4"/>
        </w:rPr>
        <w:t>AUSENTE (atestado)</w:t>
      </w:r>
    </w:p>
    <w:p w14:paraId="77BC47DA" w14:textId="77777777" w:rsidR="00BD22AD" w:rsidRDefault="00BD22AD" w:rsidP="00BD22AD">
      <w:pPr>
        <w:rPr>
          <w:rFonts w:cs="Arial"/>
          <w:b/>
          <w:bCs/>
          <w:color w:val="92D050"/>
        </w:rPr>
      </w:pPr>
    </w:p>
    <w:p w14:paraId="0D1D7966" w14:textId="77777777" w:rsidR="00BD22AD" w:rsidRDefault="00BD22AD" w:rsidP="00BD22AD">
      <w:pPr>
        <w:rPr>
          <w:rFonts w:cs="Arial"/>
          <w:b/>
          <w:bCs/>
          <w:color w:val="92D050"/>
        </w:rPr>
      </w:pPr>
    </w:p>
    <w:p w14:paraId="3EC6F3A1" w14:textId="77777777" w:rsidR="00BD22AD" w:rsidRDefault="00BD22AD" w:rsidP="00BD22AD">
      <w:pPr>
        <w:rPr>
          <w:rFonts w:cs="Arial"/>
          <w:b/>
          <w:bCs/>
        </w:rPr>
      </w:pPr>
      <w:r>
        <w:rPr>
          <w:rFonts w:cs="Arial"/>
          <w:b/>
          <w:bCs/>
        </w:rPr>
        <w:t>Assuntos discutindo e principais decisões:</w:t>
      </w:r>
    </w:p>
    <w:p w14:paraId="717D3C74" w14:textId="77777777" w:rsidR="00BD22AD" w:rsidRDefault="00BD22AD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Discussão sobre os entregáveis da Sprint 1;</w:t>
      </w:r>
    </w:p>
    <w:p w14:paraId="6C852D97" w14:textId="77777777" w:rsidR="00BD22AD" w:rsidRDefault="00BD22AD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Previsão de entregas de entregáveis;</w:t>
      </w:r>
    </w:p>
    <w:p w14:paraId="4C32F902" w14:textId="77777777" w:rsidR="00BD22AD" w:rsidRDefault="00BD22AD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Distribuição de tarefas;</w:t>
      </w:r>
    </w:p>
    <w:p w14:paraId="5A87A501" w14:textId="77777777" w:rsidR="00BD22AD" w:rsidRDefault="00BD22AD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Classificação de tarefas;</w:t>
      </w:r>
    </w:p>
    <w:p w14:paraId="20D20B0E" w14:textId="77777777" w:rsidR="00BD22AD" w:rsidRPr="00FF2000" w:rsidRDefault="00BD22AD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 xml:space="preserve">Organização semanal no </w:t>
      </w:r>
      <w:proofErr w:type="spellStart"/>
      <w:r>
        <w:rPr>
          <w:rFonts w:cs="Arial"/>
        </w:rPr>
        <w:t>Planner</w:t>
      </w:r>
      <w:proofErr w:type="spellEnd"/>
      <w:r>
        <w:rPr>
          <w:rFonts w:cs="Arial"/>
        </w:rPr>
        <w:t>.</w:t>
      </w:r>
    </w:p>
    <w:p w14:paraId="34FEDCF2" w14:textId="77777777" w:rsidR="00BD22AD" w:rsidRDefault="00BD22AD" w:rsidP="00BD22AD">
      <w:pPr>
        <w:rPr>
          <w:rFonts w:cs="Arial"/>
          <w:b/>
          <w:bCs/>
        </w:rPr>
      </w:pPr>
    </w:p>
    <w:p w14:paraId="306F06FB" w14:textId="77777777" w:rsidR="00BD22AD" w:rsidRDefault="00BD22AD" w:rsidP="00BD22AD">
      <w:pPr>
        <w:rPr>
          <w:rFonts w:cs="Arial"/>
          <w:b/>
          <w:bCs/>
        </w:rPr>
      </w:pPr>
      <w:r>
        <w:rPr>
          <w:rFonts w:cs="Arial"/>
          <w:b/>
          <w:bCs/>
        </w:rPr>
        <w:t>Plano de Ação para a próxima Sprint:</w:t>
      </w:r>
    </w:p>
    <w:p w14:paraId="2E6BA792" w14:textId="77777777" w:rsidR="00BD22AD" w:rsidRPr="00984B45" w:rsidRDefault="00BD22AD">
      <w:pPr>
        <w:pStyle w:val="PargrafodaLista"/>
        <w:numPr>
          <w:ilvl w:val="0"/>
          <w:numId w:val="18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984B45">
        <w:rPr>
          <w:rFonts w:cs="Arial"/>
        </w:rPr>
        <w:t>Ter algumas tarefas prontas ou para finalizar;</w:t>
      </w:r>
    </w:p>
    <w:p w14:paraId="73086474" w14:textId="77777777" w:rsidR="00BD22AD" w:rsidRDefault="00BD22AD">
      <w:pPr>
        <w:pStyle w:val="PargrafodaLista"/>
        <w:numPr>
          <w:ilvl w:val="0"/>
          <w:numId w:val="18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984B45">
        <w:rPr>
          <w:rFonts w:cs="Arial"/>
        </w:rPr>
        <w:t>Validações com o cliente acerca do que surgir;</w:t>
      </w:r>
    </w:p>
    <w:p w14:paraId="24029CDF" w14:textId="77777777" w:rsidR="00BD22AD" w:rsidRDefault="00BD22AD" w:rsidP="00BD22AD">
      <w:pPr>
        <w:rPr>
          <w:rFonts w:cs="Arial"/>
        </w:rPr>
      </w:pPr>
    </w:p>
    <w:p w14:paraId="1348CBB0" w14:textId="77777777" w:rsidR="00BD22AD" w:rsidRDefault="00BD22AD" w:rsidP="00BD22AD">
      <w:pPr>
        <w:rPr>
          <w:rFonts w:cs="Arial"/>
        </w:rPr>
      </w:pPr>
    </w:p>
    <w:p w14:paraId="6ABAED03" w14:textId="77777777" w:rsidR="00BD22AD" w:rsidRDefault="00BD22AD" w:rsidP="00BD22AD">
      <w:pPr>
        <w:rPr>
          <w:rFonts w:cs="Arial"/>
          <w:b/>
          <w:bCs/>
          <w:sz w:val="28"/>
          <w:szCs w:val="28"/>
        </w:rPr>
      </w:pPr>
      <w:r w:rsidRPr="00A31E03">
        <w:rPr>
          <w:rFonts w:cs="Arial"/>
          <w:b/>
          <w:bCs/>
          <w:sz w:val="28"/>
          <w:szCs w:val="28"/>
        </w:rPr>
        <w:lastRenderedPageBreak/>
        <w:t>Reunião d</w:t>
      </w:r>
      <w:r>
        <w:rPr>
          <w:rFonts w:cs="Arial"/>
          <w:b/>
          <w:bCs/>
          <w:sz w:val="28"/>
          <w:szCs w:val="28"/>
        </w:rPr>
        <w:t>o dia 23/08/2022 (Presencial – 16h às 17:30)</w:t>
      </w:r>
    </w:p>
    <w:p w14:paraId="20237045" w14:textId="77777777" w:rsidR="00BD22AD" w:rsidRDefault="00BD22AD" w:rsidP="00BD22AD">
      <w:pPr>
        <w:rPr>
          <w:rFonts w:cs="Arial"/>
        </w:rPr>
      </w:pPr>
      <w:r>
        <w:rPr>
          <w:rFonts w:cs="Arial"/>
        </w:rPr>
        <w:t>PARTICIPANTES:</w:t>
      </w:r>
    </w:p>
    <w:p w14:paraId="0A96DB4A" w14:textId="77777777" w:rsidR="00BD22AD" w:rsidRPr="002B7857" w:rsidRDefault="00BD22AD" w:rsidP="00BD22AD">
      <w:pPr>
        <w:rPr>
          <w:rFonts w:cs="Arial"/>
          <w:b/>
          <w:bCs/>
          <w:color w:val="92D050"/>
        </w:rPr>
      </w:pPr>
      <w:r>
        <w:rPr>
          <w:rFonts w:cs="Arial"/>
        </w:rPr>
        <w:t xml:space="preserve">Arthur Felix </w:t>
      </w:r>
      <w:proofErr w:type="spellStart"/>
      <w:r>
        <w:rPr>
          <w:rFonts w:cs="Arial"/>
        </w:rPr>
        <w:t>Latorre</w:t>
      </w:r>
      <w:proofErr w:type="spellEnd"/>
      <w:r>
        <w:rPr>
          <w:rFonts w:cs="Arial"/>
        </w:rPr>
        <w:t xml:space="preserve"> Simão: </w:t>
      </w:r>
      <w:r>
        <w:rPr>
          <w:rFonts w:cs="Arial"/>
          <w:b/>
          <w:bCs/>
          <w:color w:val="92D050"/>
        </w:rPr>
        <w:t>PRESENTE</w:t>
      </w:r>
    </w:p>
    <w:p w14:paraId="58675FA7" w14:textId="77777777" w:rsidR="00BD22AD" w:rsidRDefault="00BD22AD" w:rsidP="00BD22AD">
      <w:pPr>
        <w:rPr>
          <w:rFonts w:cs="Arial"/>
        </w:rPr>
      </w:pPr>
      <w:r>
        <w:rPr>
          <w:rFonts w:cs="Arial"/>
        </w:rPr>
        <w:t xml:space="preserve">Henrique Oliveira da Silva: </w:t>
      </w:r>
      <w:r w:rsidRPr="002B7857">
        <w:rPr>
          <w:rFonts w:cs="Arial"/>
          <w:b/>
          <w:bCs/>
          <w:color w:val="92D050"/>
        </w:rPr>
        <w:t>PRESENTE</w:t>
      </w:r>
    </w:p>
    <w:p w14:paraId="10CD653C" w14:textId="77777777" w:rsidR="00BD22AD" w:rsidRPr="002404D5" w:rsidRDefault="00BD22AD" w:rsidP="00BD22AD">
      <w:pPr>
        <w:rPr>
          <w:rFonts w:cs="Arial"/>
          <w:b/>
          <w:bCs/>
          <w:color w:val="92D050"/>
        </w:rPr>
      </w:pPr>
      <w:r>
        <w:rPr>
          <w:rFonts w:cs="Arial"/>
        </w:rPr>
        <w:t xml:space="preserve">Júlia Araripe Lopes: </w:t>
      </w:r>
      <w:r w:rsidRPr="002B7857">
        <w:rPr>
          <w:rFonts w:cs="Arial"/>
          <w:b/>
          <w:bCs/>
          <w:color w:val="92D050"/>
        </w:rPr>
        <w:t>PRESENTE</w:t>
      </w:r>
      <w:r>
        <w:rPr>
          <w:rFonts w:cs="Arial"/>
          <w:b/>
          <w:bCs/>
          <w:color w:val="92D050"/>
        </w:rPr>
        <w:t xml:space="preserve"> (SCRUM)</w:t>
      </w:r>
    </w:p>
    <w:p w14:paraId="32B160ED" w14:textId="77777777" w:rsidR="00BD22AD" w:rsidRDefault="00BD22AD" w:rsidP="00BD22AD">
      <w:pPr>
        <w:rPr>
          <w:rFonts w:cs="Arial"/>
        </w:rPr>
      </w:pPr>
      <w:proofErr w:type="spellStart"/>
      <w:r>
        <w:rPr>
          <w:rFonts w:cs="Arial"/>
        </w:rPr>
        <w:t>Kaique</w:t>
      </w:r>
      <w:proofErr w:type="spellEnd"/>
      <w:r>
        <w:rPr>
          <w:rFonts w:cs="Arial"/>
        </w:rPr>
        <w:t xml:space="preserve"> Siqueira Santana: </w:t>
      </w:r>
      <w:r w:rsidRPr="002B7857">
        <w:rPr>
          <w:rFonts w:cs="Arial"/>
          <w:b/>
          <w:bCs/>
          <w:color w:val="92D050"/>
        </w:rPr>
        <w:t>PRESENTE</w:t>
      </w:r>
      <w:r>
        <w:rPr>
          <w:rFonts w:cs="Arial"/>
          <w:b/>
          <w:bCs/>
          <w:color w:val="92D050"/>
        </w:rPr>
        <w:t xml:space="preserve"> </w:t>
      </w:r>
    </w:p>
    <w:p w14:paraId="59E02B6E" w14:textId="77777777" w:rsidR="00BD22AD" w:rsidRDefault="00BD22AD" w:rsidP="00BD22AD">
      <w:pPr>
        <w:rPr>
          <w:rFonts w:cs="Arial"/>
        </w:rPr>
      </w:pPr>
      <w:r>
        <w:rPr>
          <w:rFonts w:cs="Arial"/>
        </w:rPr>
        <w:t xml:space="preserve">Marco </w:t>
      </w:r>
      <w:proofErr w:type="spellStart"/>
      <w:r>
        <w:rPr>
          <w:rFonts w:cs="Arial"/>
        </w:rPr>
        <w:t>Antonio</w:t>
      </w:r>
      <w:proofErr w:type="spellEnd"/>
      <w:r>
        <w:rPr>
          <w:rFonts w:cs="Arial"/>
        </w:rPr>
        <w:t xml:space="preserve"> Campos Junior: </w:t>
      </w:r>
      <w:r w:rsidRPr="002B7857">
        <w:rPr>
          <w:rFonts w:cs="Arial"/>
          <w:b/>
          <w:bCs/>
          <w:color w:val="92D050"/>
        </w:rPr>
        <w:t>PRESENTE</w:t>
      </w:r>
      <w:r>
        <w:rPr>
          <w:rFonts w:cs="Arial"/>
          <w:b/>
          <w:bCs/>
          <w:color w:val="92D050"/>
        </w:rPr>
        <w:t xml:space="preserve"> (P.O)</w:t>
      </w:r>
    </w:p>
    <w:p w14:paraId="07EEF1CE" w14:textId="77777777" w:rsidR="00BD22AD" w:rsidRPr="00E26E09" w:rsidRDefault="00BD22AD" w:rsidP="00BD22AD">
      <w:pPr>
        <w:rPr>
          <w:rFonts w:cs="Arial"/>
          <w:b/>
          <w:bCs/>
          <w:color w:val="8064A2" w:themeColor="accent4"/>
        </w:rPr>
      </w:pPr>
      <w:r>
        <w:rPr>
          <w:rFonts w:cs="Arial"/>
        </w:rPr>
        <w:t>Mateus do Carmo Souza:</w:t>
      </w:r>
      <w:r w:rsidRPr="002B7857">
        <w:rPr>
          <w:rFonts w:cs="Arial"/>
          <w:b/>
          <w:bCs/>
          <w:color w:val="92D050"/>
        </w:rPr>
        <w:t xml:space="preserve"> </w:t>
      </w:r>
      <w:r w:rsidRPr="00DB099C">
        <w:rPr>
          <w:rFonts w:cs="Arial"/>
          <w:b/>
          <w:bCs/>
          <w:color w:val="92D050"/>
        </w:rPr>
        <w:t>PRESENTE</w:t>
      </w:r>
    </w:p>
    <w:p w14:paraId="74BF3351" w14:textId="77777777" w:rsidR="00BD22AD" w:rsidRDefault="00BD22AD" w:rsidP="00BD22AD">
      <w:pPr>
        <w:rPr>
          <w:rFonts w:cs="Arial"/>
          <w:b/>
          <w:bCs/>
          <w:color w:val="92D050"/>
        </w:rPr>
      </w:pPr>
    </w:p>
    <w:p w14:paraId="66208F34" w14:textId="77777777" w:rsidR="00BD22AD" w:rsidRDefault="00BD22AD" w:rsidP="00BD22AD">
      <w:pPr>
        <w:rPr>
          <w:rFonts w:cs="Arial"/>
          <w:b/>
          <w:bCs/>
        </w:rPr>
      </w:pPr>
      <w:r>
        <w:rPr>
          <w:rFonts w:cs="Arial"/>
          <w:b/>
          <w:bCs/>
        </w:rPr>
        <w:t>Assuntos discutindo e principais decisões:</w:t>
      </w:r>
    </w:p>
    <w:p w14:paraId="0A22A392" w14:textId="77777777" w:rsidR="00BD22AD" w:rsidRDefault="00BD22AD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Separação e execução de atividades pendentes;</w:t>
      </w:r>
    </w:p>
    <w:p w14:paraId="6DE9DE2B" w14:textId="77777777" w:rsidR="00BD22AD" w:rsidRDefault="00BD22AD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 xml:space="preserve">Realização da integração básica entre a ferramenta de </w:t>
      </w:r>
      <w:proofErr w:type="spellStart"/>
      <w:r>
        <w:rPr>
          <w:rFonts w:cs="Arial"/>
        </w:rPr>
        <w:t>HelpDesk</w:t>
      </w:r>
      <w:proofErr w:type="spellEnd"/>
      <w:r>
        <w:rPr>
          <w:rFonts w:cs="Arial"/>
        </w:rPr>
        <w:t xml:space="preserve"> (</w:t>
      </w:r>
      <w:proofErr w:type="spellStart"/>
      <w:r>
        <w:rPr>
          <w:rFonts w:cs="Arial"/>
        </w:rPr>
        <w:t>Pipefy</w:t>
      </w:r>
      <w:proofErr w:type="spellEnd"/>
      <w:r>
        <w:rPr>
          <w:rFonts w:cs="Arial"/>
        </w:rPr>
        <w:t>) e Slack;</w:t>
      </w:r>
    </w:p>
    <w:p w14:paraId="3FFD186C" w14:textId="77777777" w:rsidR="00BD22AD" w:rsidRDefault="00BD22AD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Conexão da API de leitura de dados (Python) com o Banco de Dados;</w:t>
      </w:r>
    </w:p>
    <w:p w14:paraId="6B9ECA5D" w14:textId="77777777" w:rsidR="00BD22AD" w:rsidRPr="0062629B" w:rsidRDefault="00BD22AD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Elaboração dos ‘</w:t>
      </w:r>
      <w:proofErr w:type="spellStart"/>
      <w:r>
        <w:rPr>
          <w:rFonts w:cs="Arial"/>
        </w:rPr>
        <w:t>User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Story</w:t>
      </w:r>
      <w:proofErr w:type="spellEnd"/>
      <w:r>
        <w:rPr>
          <w:rFonts w:cs="Arial"/>
        </w:rPr>
        <w:t>’;</w:t>
      </w:r>
    </w:p>
    <w:p w14:paraId="45C6378A" w14:textId="77777777" w:rsidR="00BD22AD" w:rsidRPr="00FF2000" w:rsidRDefault="00BD22AD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 xml:space="preserve">Organização semanal do </w:t>
      </w:r>
      <w:proofErr w:type="spellStart"/>
      <w:r>
        <w:rPr>
          <w:rFonts w:cs="Arial"/>
        </w:rPr>
        <w:t>Planner</w:t>
      </w:r>
      <w:proofErr w:type="spellEnd"/>
      <w:r>
        <w:rPr>
          <w:rFonts w:cs="Arial"/>
        </w:rPr>
        <w:t>.</w:t>
      </w:r>
    </w:p>
    <w:p w14:paraId="604D7662" w14:textId="77777777" w:rsidR="00BD22AD" w:rsidRDefault="00BD22AD" w:rsidP="00BD22AD">
      <w:pPr>
        <w:rPr>
          <w:rFonts w:cs="Arial"/>
          <w:b/>
          <w:bCs/>
        </w:rPr>
      </w:pPr>
    </w:p>
    <w:p w14:paraId="16C371DC" w14:textId="77777777" w:rsidR="00BD22AD" w:rsidRDefault="00BD22AD" w:rsidP="00BD22AD">
      <w:pPr>
        <w:rPr>
          <w:rFonts w:cs="Arial"/>
          <w:b/>
          <w:bCs/>
        </w:rPr>
      </w:pPr>
      <w:r>
        <w:rPr>
          <w:rFonts w:cs="Arial"/>
          <w:b/>
          <w:bCs/>
        </w:rPr>
        <w:t>Plano de Ação para a próxima Sprint:</w:t>
      </w:r>
    </w:p>
    <w:p w14:paraId="62F3B9BF" w14:textId="77777777" w:rsidR="00BD22AD" w:rsidRDefault="00BD22AD">
      <w:pPr>
        <w:pStyle w:val="PargrafodaLista"/>
        <w:numPr>
          <w:ilvl w:val="0"/>
          <w:numId w:val="18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API de Cadastro/Login validada;</w:t>
      </w:r>
    </w:p>
    <w:p w14:paraId="3B29B066" w14:textId="77777777" w:rsidR="00BD22AD" w:rsidRDefault="00BD22AD">
      <w:pPr>
        <w:pStyle w:val="PargrafodaLista"/>
        <w:numPr>
          <w:ilvl w:val="0"/>
          <w:numId w:val="18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 xml:space="preserve">Detalhes do Slack e </w:t>
      </w:r>
      <w:proofErr w:type="spellStart"/>
      <w:r>
        <w:rPr>
          <w:rFonts w:cs="Arial"/>
        </w:rPr>
        <w:t>Pipefy</w:t>
      </w:r>
      <w:proofErr w:type="spellEnd"/>
      <w:r>
        <w:rPr>
          <w:rFonts w:cs="Arial"/>
        </w:rPr>
        <w:t>.</w:t>
      </w:r>
    </w:p>
    <w:p w14:paraId="496114FE" w14:textId="77777777" w:rsidR="00BD22AD" w:rsidRDefault="00BD22AD" w:rsidP="00BD22AD">
      <w:pPr>
        <w:rPr>
          <w:rFonts w:cs="Arial"/>
        </w:rPr>
      </w:pPr>
    </w:p>
    <w:p w14:paraId="2C6F293E" w14:textId="77777777" w:rsidR="00BD22AD" w:rsidRDefault="00BD22AD" w:rsidP="00BD22AD">
      <w:pPr>
        <w:rPr>
          <w:rFonts w:cs="Arial"/>
        </w:rPr>
      </w:pPr>
    </w:p>
    <w:p w14:paraId="3F8E089D" w14:textId="77777777" w:rsidR="00BD22AD" w:rsidRDefault="00BD22AD" w:rsidP="00BD22AD">
      <w:pPr>
        <w:rPr>
          <w:rFonts w:cs="Arial"/>
          <w:b/>
          <w:bCs/>
          <w:sz w:val="28"/>
          <w:szCs w:val="28"/>
        </w:rPr>
      </w:pPr>
      <w:r w:rsidRPr="00A31E03">
        <w:rPr>
          <w:rFonts w:cs="Arial"/>
          <w:b/>
          <w:bCs/>
          <w:sz w:val="28"/>
          <w:szCs w:val="28"/>
        </w:rPr>
        <w:t>Reunião d</w:t>
      </w:r>
      <w:r>
        <w:rPr>
          <w:rFonts w:cs="Arial"/>
          <w:b/>
          <w:bCs/>
          <w:sz w:val="28"/>
          <w:szCs w:val="28"/>
        </w:rPr>
        <w:t>o dia 25/08/2022 (Online – 20h às 22h)</w:t>
      </w:r>
    </w:p>
    <w:p w14:paraId="46ED47C0" w14:textId="77777777" w:rsidR="00BD22AD" w:rsidRDefault="00BD22AD" w:rsidP="00BD22AD">
      <w:pPr>
        <w:rPr>
          <w:rFonts w:cs="Arial"/>
        </w:rPr>
      </w:pPr>
      <w:r>
        <w:rPr>
          <w:rFonts w:cs="Arial"/>
        </w:rPr>
        <w:t>PARTICIPANTES:</w:t>
      </w:r>
    </w:p>
    <w:p w14:paraId="17E66CFD" w14:textId="77777777" w:rsidR="00BD22AD" w:rsidRPr="002B7857" w:rsidRDefault="00BD22AD" w:rsidP="00BD22AD">
      <w:pPr>
        <w:rPr>
          <w:rFonts w:cs="Arial"/>
          <w:b/>
          <w:bCs/>
          <w:color w:val="92D050"/>
        </w:rPr>
      </w:pPr>
      <w:r>
        <w:rPr>
          <w:rFonts w:cs="Arial"/>
        </w:rPr>
        <w:t xml:space="preserve">Arthur Felix </w:t>
      </w:r>
      <w:proofErr w:type="spellStart"/>
      <w:r>
        <w:rPr>
          <w:rFonts w:cs="Arial"/>
        </w:rPr>
        <w:t>Latorre</w:t>
      </w:r>
      <w:proofErr w:type="spellEnd"/>
      <w:r>
        <w:rPr>
          <w:rFonts w:cs="Arial"/>
        </w:rPr>
        <w:t xml:space="preserve"> Simão: </w:t>
      </w:r>
      <w:r>
        <w:rPr>
          <w:rFonts w:cs="Arial"/>
          <w:b/>
          <w:bCs/>
          <w:color w:val="92D050"/>
        </w:rPr>
        <w:t>PRESENTE (P.O)</w:t>
      </w:r>
    </w:p>
    <w:p w14:paraId="7DEFF063" w14:textId="77777777" w:rsidR="00BD22AD" w:rsidRDefault="00BD22AD" w:rsidP="00BD22AD">
      <w:pPr>
        <w:rPr>
          <w:rFonts w:cs="Arial"/>
        </w:rPr>
      </w:pPr>
      <w:r>
        <w:rPr>
          <w:rFonts w:cs="Arial"/>
        </w:rPr>
        <w:t xml:space="preserve">Henrique Oliveira da Silva: </w:t>
      </w:r>
      <w:r w:rsidRPr="002B7857">
        <w:rPr>
          <w:rFonts w:cs="Arial"/>
          <w:b/>
          <w:bCs/>
          <w:color w:val="92D050"/>
        </w:rPr>
        <w:t>PRESENTE</w:t>
      </w:r>
    </w:p>
    <w:p w14:paraId="78E5F4EE" w14:textId="77777777" w:rsidR="00BD22AD" w:rsidRPr="002404D5" w:rsidRDefault="00BD22AD" w:rsidP="00BD22AD">
      <w:pPr>
        <w:rPr>
          <w:rFonts w:cs="Arial"/>
          <w:b/>
          <w:bCs/>
          <w:color w:val="92D050"/>
        </w:rPr>
      </w:pPr>
      <w:r>
        <w:rPr>
          <w:rFonts w:cs="Arial"/>
        </w:rPr>
        <w:t xml:space="preserve">Júlia Araripe Lopes: </w:t>
      </w:r>
      <w:r w:rsidRPr="002B7857">
        <w:rPr>
          <w:rFonts w:cs="Arial"/>
          <w:b/>
          <w:bCs/>
          <w:color w:val="92D050"/>
        </w:rPr>
        <w:t>PRESENTE</w:t>
      </w:r>
      <w:r>
        <w:rPr>
          <w:rFonts w:cs="Arial"/>
          <w:b/>
          <w:bCs/>
          <w:color w:val="92D050"/>
        </w:rPr>
        <w:t xml:space="preserve"> </w:t>
      </w:r>
    </w:p>
    <w:p w14:paraId="28F24F1D" w14:textId="77777777" w:rsidR="00BD22AD" w:rsidRDefault="00BD22AD" w:rsidP="00BD22AD">
      <w:pPr>
        <w:rPr>
          <w:rFonts w:cs="Arial"/>
        </w:rPr>
      </w:pPr>
      <w:proofErr w:type="spellStart"/>
      <w:r>
        <w:rPr>
          <w:rFonts w:cs="Arial"/>
        </w:rPr>
        <w:t>Kaique</w:t>
      </w:r>
      <w:proofErr w:type="spellEnd"/>
      <w:r>
        <w:rPr>
          <w:rFonts w:cs="Arial"/>
        </w:rPr>
        <w:t xml:space="preserve"> Siqueira Santana: </w:t>
      </w:r>
      <w:r w:rsidRPr="002B7857">
        <w:rPr>
          <w:rFonts w:cs="Arial"/>
          <w:b/>
          <w:bCs/>
          <w:color w:val="92D050"/>
        </w:rPr>
        <w:t>PRESENTE</w:t>
      </w:r>
      <w:r>
        <w:rPr>
          <w:rFonts w:cs="Arial"/>
          <w:b/>
          <w:bCs/>
          <w:color w:val="92D050"/>
        </w:rPr>
        <w:t xml:space="preserve"> </w:t>
      </w:r>
    </w:p>
    <w:p w14:paraId="72D1E0BA" w14:textId="77777777" w:rsidR="00BD22AD" w:rsidRDefault="00BD22AD" w:rsidP="00BD22AD">
      <w:pPr>
        <w:rPr>
          <w:rFonts w:cs="Arial"/>
        </w:rPr>
      </w:pPr>
      <w:r>
        <w:rPr>
          <w:rFonts w:cs="Arial"/>
        </w:rPr>
        <w:t xml:space="preserve">Marco </w:t>
      </w:r>
      <w:proofErr w:type="spellStart"/>
      <w:r>
        <w:rPr>
          <w:rFonts w:cs="Arial"/>
        </w:rPr>
        <w:t>Antonio</w:t>
      </w:r>
      <w:proofErr w:type="spellEnd"/>
      <w:r>
        <w:rPr>
          <w:rFonts w:cs="Arial"/>
        </w:rPr>
        <w:t xml:space="preserve"> Campos Junior: </w:t>
      </w:r>
      <w:r w:rsidRPr="002B7857">
        <w:rPr>
          <w:rFonts w:cs="Arial"/>
          <w:b/>
          <w:bCs/>
          <w:color w:val="92D050"/>
        </w:rPr>
        <w:t>PRESENTE</w:t>
      </w:r>
      <w:r>
        <w:rPr>
          <w:rFonts w:cs="Arial"/>
          <w:b/>
          <w:bCs/>
          <w:color w:val="92D050"/>
        </w:rPr>
        <w:t xml:space="preserve"> </w:t>
      </w:r>
    </w:p>
    <w:p w14:paraId="78A72D90" w14:textId="77777777" w:rsidR="00BD22AD" w:rsidRPr="00E26E09" w:rsidRDefault="00BD22AD" w:rsidP="00BD22AD">
      <w:pPr>
        <w:rPr>
          <w:rFonts w:cs="Arial"/>
          <w:b/>
          <w:bCs/>
          <w:color w:val="8064A2" w:themeColor="accent4"/>
        </w:rPr>
      </w:pPr>
      <w:r>
        <w:rPr>
          <w:rFonts w:cs="Arial"/>
        </w:rPr>
        <w:t>Mateus do Carmo Souza:</w:t>
      </w:r>
      <w:r w:rsidRPr="002B7857">
        <w:rPr>
          <w:rFonts w:cs="Arial"/>
          <w:b/>
          <w:bCs/>
          <w:color w:val="92D050"/>
        </w:rPr>
        <w:t xml:space="preserve"> </w:t>
      </w:r>
      <w:r w:rsidRPr="00DB099C">
        <w:rPr>
          <w:rFonts w:cs="Arial"/>
          <w:b/>
          <w:bCs/>
          <w:color w:val="92D050"/>
        </w:rPr>
        <w:t>PRESENTE</w:t>
      </w:r>
      <w:r>
        <w:rPr>
          <w:rFonts w:cs="Arial"/>
          <w:b/>
          <w:bCs/>
          <w:color w:val="92D050"/>
        </w:rPr>
        <w:t xml:space="preserve"> (SCRUM)</w:t>
      </w:r>
    </w:p>
    <w:p w14:paraId="408BE007" w14:textId="77777777" w:rsidR="00BD22AD" w:rsidRDefault="00BD22AD" w:rsidP="00BD22AD">
      <w:pPr>
        <w:rPr>
          <w:rFonts w:cs="Arial"/>
          <w:b/>
          <w:bCs/>
          <w:color w:val="92D050"/>
        </w:rPr>
      </w:pPr>
    </w:p>
    <w:p w14:paraId="511E49FA" w14:textId="77777777" w:rsidR="00BD22AD" w:rsidRDefault="00BD22AD" w:rsidP="00BD22AD">
      <w:pPr>
        <w:rPr>
          <w:rFonts w:cs="Arial"/>
          <w:b/>
          <w:bCs/>
        </w:rPr>
      </w:pPr>
      <w:r>
        <w:rPr>
          <w:rFonts w:cs="Arial"/>
          <w:b/>
          <w:bCs/>
        </w:rPr>
        <w:t>Assuntos discutindo e principais decisões:</w:t>
      </w:r>
    </w:p>
    <w:p w14:paraId="1208E912" w14:textId="77777777" w:rsidR="00BD22AD" w:rsidRDefault="00BD22AD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Conexão da API de cadastro, tanto de empresa quanto de usuário;</w:t>
      </w:r>
    </w:p>
    <w:p w14:paraId="7AE20491" w14:textId="77777777" w:rsidR="00BD22AD" w:rsidRDefault="00BD22AD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Organização do banco de dados para a conexão com a API</w:t>
      </w:r>
    </w:p>
    <w:p w14:paraId="4BD6353F" w14:textId="77777777" w:rsidR="00BD22AD" w:rsidRDefault="00BD22AD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lastRenderedPageBreak/>
        <w:t>Elaboração da tela de cadastro de máquina (estática);</w:t>
      </w:r>
    </w:p>
    <w:p w14:paraId="73C5946A" w14:textId="77777777" w:rsidR="00BD22AD" w:rsidRDefault="00BD22AD" w:rsidP="00BD22AD">
      <w:pPr>
        <w:rPr>
          <w:rFonts w:cs="Arial"/>
          <w:b/>
          <w:bCs/>
        </w:rPr>
      </w:pPr>
    </w:p>
    <w:p w14:paraId="7DDBA13D" w14:textId="77777777" w:rsidR="00BD22AD" w:rsidRDefault="00BD22AD" w:rsidP="00BD22AD">
      <w:pPr>
        <w:rPr>
          <w:rFonts w:cs="Arial"/>
          <w:b/>
          <w:bCs/>
        </w:rPr>
      </w:pPr>
      <w:r>
        <w:rPr>
          <w:rFonts w:cs="Arial"/>
          <w:b/>
          <w:bCs/>
        </w:rPr>
        <w:t>Plano de Ação para a próxima Sprint:</w:t>
      </w:r>
    </w:p>
    <w:p w14:paraId="6DC58F61" w14:textId="77777777" w:rsidR="00BD22AD" w:rsidRDefault="00BD22AD">
      <w:pPr>
        <w:pStyle w:val="PargrafodaLista"/>
        <w:numPr>
          <w:ilvl w:val="0"/>
          <w:numId w:val="19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 xml:space="preserve">Telas prontas ou </w:t>
      </w:r>
      <w:proofErr w:type="spellStart"/>
      <w:r>
        <w:rPr>
          <w:rFonts w:cs="Arial"/>
        </w:rPr>
        <w:t>semi-prontas</w:t>
      </w:r>
      <w:proofErr w:type="spellEnd"/>
      <w:r>
        <w:rPr>
          <w:rFonts w:cs="Arial"/>
        </w:rPr>
        <w:t>;</w:t>
      </w:r>
    </w:p>
    <w:p w14:paraId="4F1A5D92" w14:textId="77777777" w:rsidR="00BD22AD" w:rsidRPr="00342AB7" w:rsidRDefault="00BD22AD">
      <w:pPr>
        <w:pStyle w:val="PargrafodaLista"/>
        <w:numPr>
          <w:ilvl w:val="0"/>
          <w:numId w:val="19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Tela Dashboard escolhida;</w:t>
      </w:r>
    </w:p>
    <w:p w14:paraId="41848214" w14:textId="77777777" w:rsidR="00BD22AD" w:rsidRDefault="00BD22AD" w:rsidP="00BD22AD">
      <w:pPr>
        <w:rPr>
          <w:rFonts w:cs="Arial"/>
        </w:rPr>
      </w:pPr>
    </w:p>
    <w:p w14:paraId="137F2384" w14:textId="77777777" w:rsidR="00BD22AD" w:rsidRDefault="00BD22AD" w:rsidP="00BD22AD">
      <w:pPr>
        <w:rPr>
          <w:rFonts w:cs="Arial"/>
        </w:rPr>
      </w:pPr>
    </w:p>
    <w:p w14:paraId="0F824829" w14:textId="77777777" w:rsidR="00BD22AD" w:rsidRDefault="00BD22AD" w:rsidP="00BD22AD">
      <w:pPr>
        <w:rPr>
          <w:rFonts w:cs="Arial"/>
          <w:b/>
          <w:bCs/>
          <w:sz w:val="28"/>
          <w:szCs w:val="28"/>
        </w:rPr>
      </w:pPr>
      <w:r w:rsidRPr="00A31E03">
        <w:rPr>
          <w:rFonts w:cs="Arial"/>
          <w:b/>
          <w:bCs/>
          <w:sz w:val="28"/>
          <w:szCs w:val="28"/>
        </w:rPr>
        <w:t>Reunião d</w:t>
      </w:r>
      <w:r>
        <w:rPr>
          <w:rFonts w:cs="Arial"/>
          <w:b/>
          <w:bCs/>
          <w:sz w:val="28"/>
          <w:szCs w:val="28"/>
        </w:rPr>
        <w:t>o dia 30/08/2022 (Online – 20h às 21h)</w:t>
      </w:r>
    </w:p>
    <w:p w14:paraId="14171222" w14:textId="77777777" w:rsidR="00BD22AD" w:rsidRDefault="00BD22AD" w:rsidP="00BD22AD">
      <w:pPr>
        <w:rPr>
          <w:rFonts w:cs="Arial"/>
        </w:rPr>
      </w:pPr>
      <w:r>
        <w:rPr>
          <w:rFonts w:cs="Arial"/>
        </w:rPr>
        <w:t>PARTICIPANTES:</w:t>
      </w:r>
    </w:p>
    <w:p w14:paraId="541F4F88" w14:textId="77777777" w:rsidR="00BD22AD" w:rsidRPr="002B7857" w:rsidRDefault="00BD22AD" w:rsidP="00BD22AD">
      <w:pPr>
        <w:rPr>
          <w:rFonts w:cs="Arial"/>
          <w:b/>
          <w:bCs/>
          <w:color w:val="92D050"/>
        </w:rPr>
      </w:pPr>
      <w:r>
        <w:rPr>
          <w:rFonts w:cs="Arial"/>
        </w:rPr>
        <w:t xml:space="preserve">Arthur Felix </w:t>
      </w:r>
      <w:proofErr w:type="spellStart"/>
      <w:r>
        <w:rPr>
          <w:rFonts w:cs="Arial"/>
        </w:rPr>
        <w:t>Latorre</w:t>
      </w:r>
      <w:proofErr w:type="spellEnd"/>
      <w:r>
        <w:rPr>
          <w:rFonts w:cs="Arial"/>
        </w:rPr>
        <w:t xml:space="preserve"> Simão: </w:t>
      </w:r>
      <w:r>
        <w:rPr>
          <w:rFonts w:cs="Arial"/>
          <w:b/>
          <w:bCs/>
          <w:color w:val="92D050"/>
        </w:rPr>
        <w:t xml:space="preserve">PRESENTE </w:t>
      </w:r>
    </w:p>
    <w:p w14:paraId="503B028D" w14:textId="77777777" w:rsidR="00BD22AD" w:rsidRDefault="00BD22AD" w:rsidP="00BD22AD">
      <w:pPr>
        <w:rPr>
          <w:rFonts w:cs="Arial"/>
        </w:rPr>
      </w:pPr>
      <w:r>
        <w:rPr>
          <w:rFonts w:cs="Arial"/>
        </w:rPr>
        <w:t xml:space="preserve">Henrique Oliveira da Silva: </w:t>
      </w:r>
      <w:r w:rsidRPr="00E26E09">
        <w:rPr>
          <w:rFonts w:cs="Arial"/>
          <w:b/>
          <w:bCs/>
          <w:color w:val="8064A2" w:themeColor="accent4"/>
        </w:rPr>
        <w:t xml:space="preserve">AUSENTE </w:t>
      </w:r>
    </w:p>
    <w:p w14:paraId="02DDB584" w14:textId="77777777" w:rsidR="00BD22AD" w:rsidRPr="002404D5" w:rsidRDefault="00BD22AD" w:rsidP="00BD22AD">
      <w:pPr>
        <w:rPr>
          <w:rFonts w:cs="Arial"/>
          <w:b/>
          <w:bCs/>
          <w:color w:val="92D050"/>
        </w:rPr>
      </w:pPr>
      <w:r>
        <w:rPr>
          <w:rFonts w:cs="Arial"/>
        </w:rPr>
        <w:t xml:space="preserve">Júlia Araripe Lopes: </w:t>
      </w:r>
      <w:r w:rsidRPr="002B7857">
        <w:rPr>
          <w:rFonts w:cs="Arial"/>
          <w:b/>
          <w:bCs/>
          <w:color w:val="92D050"/>
        </w:rPr>
        <w:t>PRESENTE</w:t>
      </w:r>
      <w:r>
        <w:rPr>
          <w:rFonts w:cs="Arial"/>
          <w:b/>
          <w:bCs/>
          <w:color w:val="92D050"/>
        </w:rPr>
        <w:t xml:space="preserve"> </w:t>
      </w:r>
    </w:p>
    <w:p w14:paraId="0E8937B6" w14:textId="77777777" w:rsidR="00BD22AD" w:rsidRDefault="00BD22AD" w:rsidP="00BD22AD">
      <w:pPr>
        <w:rPr>
          <w:rFonts w:cs="Arial"/>
        </w:rPr>
      </w:pPr>
      <w:proofErr w:type="spellStart"/>
      <w:r>
        <w:rPr>
          <w:rFonts w:cs="Arial"/>
        </w:rPr>
        <w:t>Kaique</w:t>
      </w:r>
      <w:proofErr w:type="spellEnd"/>
      <w:r>
        <w:rPr>
          <w:rFonts w:cs="Arial"/>
        </w:rPr>
        <w:t xml:space="preserve"> Siqueira Santana: </w:t>
      </w:r>
      <w:r w:rsidRPr="002B7857">
        <w:rPr>
          <w:rFonts w:cs="Arial"/>
          <w:b/>
          <w:bCs/>
          <w:color w:val="92D050"/>
        </w:rPr>
        <w:t>PRESENTE</w:t>
      </w:r>
      <w:r>
        <w:rPr>
          <w:rFonts w:cs="Arial"/>
          <w:b/>
          <w:bCs/>
          <w:color w:val="92D050"/>
        </w:rPr>
        <w:t xml:space="preserve"> (SCRUM)</w:t>
      </w:r>
    </w:p>
    <w:p w14:paraId="412B01C8" w14:textId="77777777" w:rsidR="00BD22AD" w:rsidRDefault="00BD22AD" w:rsidP="00BD22AD">
      <w:pPr>
        <w:rPr>
          <w:rFonts w:cs="Arial"/>
        </w:rPr>
      </w:pPr>
      <w:r>
        <w:rPr>
          <w:rFonts w:cs="Arial"/>
        </w:rPr>
        <w:t xml:space="preserve">Marco </w:t>
      </w:r>
      <w:proofErr w:type="spellStart"/>
      <w:r>
        <w:rPr>
          <w:rFonts w:cs="Arial"/>
        </w:rPr>
        <w:t>Antonio</w:t>
      </w:r>
      <w:proofErr w:type="spellEnd"/>
      <w:r>
        <w:rPr>
          <w:rFonts w:cs="Arial"/>
        </w:rPr>
        <w:t xml:space="preserve"> Campos Junior: </w:t>
      </w:r>
      <w:r w:rsidRPr="00E26E09">
        <w:rPr>
          <w:rFonts w:cs="Arial"/>
          <w:b/>
          <w:bCs/>
          <w:color w:val="8064A2" w:themeColor="accent4"/>
        </w:rPr>
        <w:t xml:space="preserve">AUSENTE </w:t>
      </w:r>
    </w:p>
    <w:p w14:paraId="29F03D22" w14:textId="77777777" w:rsidR="00BD22AD" w:rsidRPr="00E26E09" w:rsidRDefault="00BD22AD" w:rsidP="00BD22AD">
      <w:pPr>
        <w:rPr>
          <w:rFonts w:cs="Arial"/>
          <w:b/>
          <w:bCs/>
          <w:color w:val="8064A2" w:themeColor="accent4"/>
        </w:rPr>
      </w:pPr>
      <w:r>
        <w:rPr>
          <w:rFonts w:cs="Arial"/>
        </w:rPr>
        <w:t>Mateus do Carmo Souza:</w:t>
      </w:r>
      <w:r w:rsidRPr="002B7857">
        <w:rPr>
          <w:rFonts w:cs="Arial"/>
          <w:b/>
          <w:bCs/>
          <w:color w:val="92D050"/>
        </w:rPr>
        <w:t xml:space="preserve"> </w:t>
      </w:r>
      <w:r w:rsidRPr="00DB099C">
        <w:rPr>
          <w:rFonts w:cs="Arial"/>
          <w:b/>
          <w:bCs/>
          <w:color w:val="92D050"/>
        </w:rPr>
        <w:t>PRESENTE</w:t>
      </w:r>
      <w:r>
        <w:rPr>
          <w:rFonts w:cs="Arial"/>
          <w:b/>
          <w:bCs/>
          <w:color w:val="92D050"/>
        </w:rPr>
        <w:t xml:space="preserve"> (P.O.)</w:t>
      </w:r>
    </w:p>
    <w:p w14:paraId="00661547" w14:textId="77777777" w:rsidR="00BD22AD" w:rsidRDefault="00BD22AD" w:rsidP="00BD22AD">
      <w:pPr>
        <w:rPr>
          <w:rFonts w:cs="Arial"/>
          <w:b/>
          <w:bCs/>
          <w:color w:val="92D050"/>
        </w:rPr>
      </w:pPr>
    </w:p>
    <w:p w14:paraId="674AE2B0" w14:textId="77777777" w:rsidR="00BD22AD" w:rsidRDefault="00BD22AD" w:rsidP="00BD22AD">
      <w:pPr>
        <w:rPr>
          <w:rFonts w:cs="Arial"/>
          <w:b/>
          <w:bCs/>
        </w:rPr>
      </w:pPr>
      <w:r>
        <w:rPr>
          <w:rFonts w:cs="Arial"/>
          <w:b/>
          <w:bCs/>
        </w:rPr>
        <w:t>Assuntos discutindo e principais decisões:</w:t>
      </w:r>
    </w:p>
    <w:p w14:paraId="3EE765FC" w14:textId="77777777" w:rsidR="00BD22AD" w:rsidRDefault="00BD22AD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 xml:space="preserve">Escolha do </w:t>
      </w:r>
      <w:proofErr w:type="spellStart"/>
      <w:r>
        <w:rPr>
          <w:rFonts w:cs="Arial"/>
        </w:rPr>
        <w:t>BootsTrap</w:t>
      </w:r>
      <w:proofErr w:type="spellEnd"/>
      <w:r>
        <w:rPr>
          <w:rFonts w:cs="Arial"/>
        </w:rPr>
        <w:t xml:space="preserve"> de Dashboard;</w:t>
      </w:r>
    </w:p>
    <w:p w14:paraId="4E4059ED" w14:textId="77777777" w:rsidR="00BD22AD" w:rsidRDefault="00BD22AD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Decisão do que será feito na aula de PI;</w:t>
      </w:r>
    </w:p>
    <w:p w14:paraId="15C6A9B9" w14:textId="77777777" w:rsidR="00BD22AD" w:rsidRDefault="00BD22AD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Separação de funções e tarefas que serão feitas na aula de PI;</w:t>
      </w:r>
    </w:p>
    <w:p w14:paraId="0169E2C5" w14:textId="77777777" w:rsidR="00BD22AD" w:rsidRPr="00901370" w:rsidRDefault="00BD22AD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Organização dos cálculos de transformação da API em Python;</w:t>
      </w:r>
    </w:p>
    <w:p w14:paraId="562D5AC2" w14:textId="77777777" w:rsidR="00BD22AD" w:rsidRDefault="00BD22AD" w:rsidP="00BD22AD">
      <w:pPr>
        <w:rPr>
          <w:rFonts w:cs="Arial"/>
          <w:b/>
          <w:bCs/>
        </w:rPr>
      </w:pPr>
    </w:p>
    <w:p w14:paraId="24FFB15A" w14:textId="77777777" w:rsidR="00BD22AD" w:rsidRDefault="00BD22AD" w:rsidP="00BD22AD">
      <w:pPr>
        <w:rPr>
          <w:rFonts w:cs="Arial"/>
          <w:b/>
          <w:bCs/>
        </w:rPr>
      </w:pPr>
      <w:r>
        <w:rPr>
          <w:rFonts w:cs="Arial"/>
          <w:b/>
          <w:bCs/>
        </w:rPr>
        <w:t>Plano de Ação para a próxima Sprint:</w:t>
      </w:r>
    </w:p>
    <w:p w14:paraId="004385B8" w14:textId="77777777" w:rsidR="00BD22AD" w:rsidRDefault="00BD22AD">
      <w:pPr>
        <w:pStyle w:val="PargrafodaLista"/>
        <w:numPr>
          <w:ilvl w:val="0"/>
          <w:numId w:val="19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Telas prontas ou semiprontas;</w:t>
      </w:r>
    </w:p>
    <w:p w14:paraId="396D83EA" w14:textId="77777777" w:rsidR="00BD22AD" w:rsidRDefault="00BD22AD">
      <w:pPr>
        <w:pStyle w:val="PargrafodaLista"/>
        <w:numPr>
          <w:ilvl w:val="0"/>
          <w:numId w:val="19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Tela Dashboard com responsividade;</w:t>
      </w:r>
    </w:p>
    <w:p w14:paraId="396A77F5" w14:textId="77777777" w:rsidR="00BD22AD" w:rsidRDefault="00BD22AD" w:rsidP="00BD22AD">
      <w:pPr>
        <w:rPr>
          <w:rFonts w:cs="Arial"/>
        </w:rPr>
      </w:pPr>
    </w:p>
    <w:p w14:paraId="4488D2F6" w14:textId="77777777" w:rsidR="00BD22AD" w:rsidRDefault="00BD22AD" w:rsidP="00BD22AD">
      <w:pPr>
        <w:rPr>
          <w:rFonts w:cs="Arial"/>
        </w:rPr>
      </w:pPr>
    </w:p>
    <w:p w14:paraId="501202DB" w14:textId="77777777" w:rsidR="00BD22AD" w:rsidRDefault="00BD22AD" w:rsidP="00BD22AD">
      <w:pPr>
        <w:rPr>
          <w:rFonts w:cs="Arial"/>
          <w:b/>
          <w:bCs/>
          <w:sz w:val="28"/>
          <w:szCs w:val="28"/>
        </w:rPr>
      </w:pPr>
      <w:r w:rsidRPr="00A31E03">
        <w:rPr>
          <w:rFonts w:cs="Arial"/>
          <w:b/>
          <w:bCs/>
          <w:sz w:val="28"/>
          <w:szCs w:val="28"/>
        </w:rPr>
        <w:t>Reunião d</w:t>
      </w:r>
      <w:r>
        <w:rPr>
          <w:rFonts w:cs="Arial"/>
          <w:b/>
          <w:bCs/>
          <w:sz w:val="28"/>
          <w:szCs w:val="28"/>
        </w:rPr>
        <w:t>o dia 31/08/2022 (Online – 20h às 21:30)</w:t>
      </w:r>
    </w:p>
    <w:p w14:paraId="5E045D14" w14:textId="77777777" w:rsidR="00BD22AD" w:rsidRDefault="00BD22AD" w:rsidP="00BD22AD">
      <w:pPr>
        <w:rPr>
          <w:rFonts w:cs="Arial"/>
        </w:rPr>
      </w:pPr>
      <w:r>
        <w:rPr>
          <w:rFonts w:cs="Arial"/>
        </w:rPr>
        <w:t>PARTICIPANTES:</w:t>
      </w:r>
    </w:p>
    <w:p w14:paraId="6873BA14" w14:textId="77777777" w:rsidR="00BD22AD" w:rsidRPr="002B7857" w:rsidRDefault="00BD22AD" w:rsidP="00BD22AD">
      <w:pPr>
        <w:rPr>
          <w:rFonts w:cs="Arial"/>
          <w:b/>
          <w:bCs/>
          <w:color w:val="92D050"/>
        </w:rPr>
      </w:pPr>
      <w:r>
        <w:rPr>
          <w:rFonts w:cs="Arial"/>
        </w:rPr>
        <w:t xml:space="preserve">Arthur Felix </w:t>
      </w:r>
      <w:proofErr w:type="spellStart"/>
      <w:r>
        <w:rPr>
          <w:rFonts w:cs="Arial"/>
        </w:rPr>
        <w:t>Latorre</w:t>
      </w:r>
      <w:proofErr w:type="spellEnd"/>
      <w:r>
        <w:rPr>
          <w:rFonts w:cs="Arial"/>
        </w:rPr>
        <w:t xml:space="preserve"> Simão: </w:t>
      </w:r>
      <w:r>
        <w:rPr>
          <w:rFonts w:cs="Arial"/>
          <w:b/>
          <w:bCs/>
          <w:color w:val="92D050"/>
        </w:rPr>
        <w:t>PRESENTE (P.O)</w:t>
      </w:r>
    </w:p>
    <w:p w14:paraId="3AB68E19" w14:textId="77777777" w:rsidR="00BD22AD" w:rsidRDefault="00BD22AD" w:rsidP="00BD22AD">
      <w:pPr>
        <w:rPr>
          <w:rFonts w:cs="Arial"/>
        </w:rPr>
      </w:pPr>
      <w:r>
        <w:rPr>
          <w:rFonts w:cs="Arial"/>
        </w:rPr>
        <w:t xml:space="preserve">Henrique Oliveira da Silva: </w:t>
      </w:r>
      <w:r w:rsidRPr="009B06CF">
        <w:rPr>
          <w:rFonts w:cs="Arial"/>
          <w:b/>
          <w:bCs/>
          <w:color w:val="92D050"/>
        </w:rPr>
        <w:t>PRESENTE</w:t>
      </w:r>
    </w:p>
    <w:p w14:paraId="08762017" w14:textId="77777777" w:rsidR="00BD22AD" w:rsidRPr="002404D5" w:rsidRDefault="00BD22AD" w:rsidP="00BD22AD">
      <w:pPr>
        <w:rPr>
          <w:rFonts w:cs="Arial"/>
          <w:b/>
          <w:bCs/>
          <w:color w:val="92D050"/>
        </w:rPr>
      </w:pPr>
      <w:r>
        <w:rPr>
          <w:rFonts w:cs="Arial"/>
        </w:rPr>
        <w:t xml:space="preserve">Júlia Araripe Lopes: </w:t>
      </w:r>
      <w:r w:rsidRPr="002B7857">
        <w:rPr>
          <w:rFonts w:cs="Arial"/>
          <w:b/>
          <w:bCs/>
          <w:color w:val="92D050"/>
        </w:rPr>
        <w:t>PRESENTE</w:t>
      </w:r>
      <w:r>
        <w:rPr>
          <w:rFonts w:cs="Arial"/>
          <w:b/>
          <w:bCs/>
          <w:color w:val="92D050"/>
        </w:rPr>
        <w:t xml:space="preserve"> (SCRUM)</w:t>
      </w:r>
    </w:p>
    <w:p w14:paraId="36B9BF03" w14:textId="77777777" w:rsidR="00BD22AD" w:rsidRDefault="00BD22AD" w:rsidP="00BD22AD">
      <w:pPr>
        <w:rPr>
          <w:rFonts w:cs="Arial"/>
        </w:rPr>
      </w:pPr>
      <w:proofErr w:type="spellStart"/>
      <w:r>
        <w:rPr>
          <w:rFonts w:cs="Arial"/>
        </w:rPr>
        <w:t>Kaique</w:t>
      </w:r>
      <w:proofErr w:type="spellEnd"/>
      <w:r>
        <w:rPr>
          <w:rFonts w:cs="Arial"/>
        </w:rPr>
        <w:t xml:space="preserve"> Siqueira Santana: </w:t>
      </w:r>
      <w:r w:rsidRPr="002B7857">
        <w:rPr>
          <w:rFonts w:cs="Arial"/>
          <w:b/>
          <w:bCs/>
          <w:color w:val="92D050"/>
        </w:rPr>
        <w:t>PRESENTE</w:t>
      </w:r>
      <w:r>
        <w:rPr>
          <w:rFonts w:cs="Arial"/>
          <w:b/>
          <w:bCs/>
          <w:color w:val="92D050"/>
        </w:rPr>
        <w:t xml:space="preserve"> </w:t>
      </w:r>
    </w:p>
    <w:p w14:paraId="0EE1B9D3" w14:textId="77777777" w:rsidR="00BD22AD" w:rsidRDefault="00BD22AD" w:rsidP="00BD22AD">
      <w:pPr>
        <w:rPr>
          <w:rFonts w:cs="Arial"/>
        </w:rPr>
      </w:pPr>
      <w:r>
        <w:rPr>
          <w:rFonts w:cs="Arial"/>
        </w:rPr>
        <w:lastRenderedPageBreak/>
        <w:t xml:space="preserve">Marco </w:t>
      </w:r>
      <w:proofErr w:type="spellStart"/>
      <w:r>
        <w:rPr>
          <w:rFonts w:cs="Arial"/>
        </w:rPr>
        <w:t>Antonio</w:t>
      </w:r>
      <w:proofErr w:type="spellEnd"/>
      <w:r>
        <w:rPr>
          <w:rFonts w:cs="Arial"/>
        </w:rPr>
        <w:t xml:space="preserve"> Campos Junior: </w:t>
      </w:r>
      <w:r w:rsidRPr="009B06CF">
        <w:rPr>
          <w:rFonts w:cs="Arial"/>
          <w:b/>
          <w:bCs/>
          <w:color w:val="92D050"/>
        </w:rPr>
        <w:t>PRESENTE</w:t>
      </w:r>
      <w:r>
        <w:rPr>
          <w:rFonts w:cs="Arial"/>
          <w:b/>
          <w:bCs/>
          <w:color w:val="92D050"/>
        </w:rPr>
        <w:t xml:space="preserve"> </w:t>
      </w:r>
    </w:p>
    <w:p w14:paraId="04A27E11" w14:textId="77777777" w:rsidR="00BD22AD" w:rsidRPr="00E26E09" w:rsidRDefault="00BD22AD" w:rsidP="00BD22AD">
      <w:pPr>
        <w:rPr>
          <w:rFonts w:cs="Arial"/>
          <w:b/>
          <w:bCs/>
          <w:color w:val="8064A2" w:themeColor="accent4"/>
        </w:rPr>
      </w:pPr>
      <w:r>
        <w:rPr>
          <w:rFonts w:cs="Arial"/>
        </w:rPr>
        <w:t>Mateus do Carmo Souza:</w:t>
      </w:r>
      <w:r w:rsidRPr="002B7857">
        <w:rPr>
          <w:rFonts w:cs="Arial"/>
          <w:b/>
          <w:bCs/>
          <w:color w:val="92D050"/>
        </w:rPr>
        <w:t xml:space="preserve"> </w:t>
      </w:r>
      <w:r w:rsidRPr="00DB099C">
        <w:rPr>
          <w:rFonts w:cs="Arial"/>
          <w:b/>
          <w:bCs/>
          <w:color w:val="92D050"/>
        </w:rPr>
        <w:t>PRESENTE</w:t>
      </w:r>
      <w:r>
        <w:rPr>
          <w:rFonts w:cs="Arial"/>
          <w:b/>
          <w:bCs/>
          <w:color w:val="92D050"/>
        </w:rPr>
        <w:t xml:space="preserve"> </w:t>
      </w:r>
    </w:p>
    <w:p w14:paraId="68CAFE4E" w14:textId="77777777" w:rsidR="00BD22AD" w:rsidRDefault="00BD22AD" w:rsidP="00BD22AD">
      <w:pPr>
        <w:rPr>
          <w:rFonts w:cs="Arial"/>
          <w:b/>
          <w:bCs/>
          <w:color w:val="92D050"/>
        </w:rPr>
      </w:pPr>
    </w:p>
    <w:p w14:paraId="4E8AF603" w14:textId="77777777" w:rsidR="00BD22AD" w:rsidRDefault="00BD22AD" w:rsidP="00BD22AD">
      <w:pPr>
        <w:rPr>
          <w:rFonts w:cs="Arial"/>
          <w:b/>
          <w:bCs/>
        </w:rPr>
      </w:pPr>
      <w:r>
        <w:rPr>
          <w:rFonts w:cs="Arial"/>
          <w:b/>
          <w:bCs/>
        </w:rPr>
        <w:t>Assuntos discutindo e principais decisões:</w:t>
      </w:r>
    </w:p>
    <w:p w14:paraId="440CBEB6" w14:textId="77777777" w:rsidR="00BD22AD" w:rsidRDefault="00BD22AD">
      <w:pPr>
        <w:pStyle w:val="PargrafodaLista"/>
        <w:numPr>
          <w:ilvl w:val="0"/>
          <w:numId w:val="19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65255E">
        <w:rPr>
          <w:rFonts w:cs="Arial"/>
        </w:rPr>
        <w:t>Separação de falas e roteiro da Sprint 1;</w:t>
      </w:r>
    </w:p>
    <w:p w14:paraId="37FD1BFE" w14:textId="77777777" w:rsidR="00BD22AD" w:rsidRPr="0065255E" w:rsidRDefault="00BD22AD">
      <w:pPr>
        <w:pStyle w:val="PargrafodaLista"/>
        <w:numPr>
          <w:ilvl w:val="0"/>
          <w:numId w:val="19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65255E">
        <w:rPr>
          <w:rFonts w:cs="Arial"/>
        </w:rPr>
        <w:t xml:space="preserve">Nova separação de tarefas pontuais (Finalização Home, Dashboard; Contexto, Doc. No geral; Novas </w:t>
      </w:r>
      <w:proofErr w:type="spellStart"/>
      <w:r w:rsidRPr="0065255E">
        <w:rPr>
          <w:rFonts w:cs="Arial"/>
        </w:rPr>
        <w:t>Proto-Personas</w:t>
      </w:r>
      <w:proofErr w:type="spellEnd"/>
      <w:r w:rsidRPr="0065255E">
        <w:rPr>
          <w:rFonts w:cs="Arial"/>
        </w:rPr>
        <w:t xml:space="preserve"> e </w:t>
      </w:r>
      <w:proofErr w:type="spellStart"/>
      <w:r w:rsidRPr="0065255E">
        <w:rPr>
          <w:rFonts w:cs="Arial"/>
        </w:rPr>
        <w:t>User</w:t>
      </w:r>
      <w:proofErr w:type="spellEnd"/>
      <w:r w:rsidRPr="0065255E">
        <w:rPr>
          <w:rFonts w:cs="Arial"/>
        </w:rPr>
        <w:t xml:space="preserve"> Stories);</w:t>
      </w:r>
    </w:p>
    <w:p w14:paraId="0427AAE1" w14:textId="77777777" w:rsidR="00BD22AD" w:rsidRDefault="00BD22AD">
      <w:pPr>
        <w:pStyle w:val="PargrafodaLista"/>
        <w:numPr>
          <w:ilvl w:val="0"/>
          <w:numId w:val="19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Separação de falas e roteiro da Sprint 1;</w:t>
      </w:r>
    </w:p>
    <w:p w14:paraId="00D337C8" w14:textId="77777777" w:rsidR="00BD22AD" w:rsidRDefault="00BD22AD">
      <w:pPr>
        <w:pStyle w:val="PargrafodaLista"/>
        <w:numPr>
          <w:ilvl w:val="0"/>
          <w:numId w:val="19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Nova separação de responsáveis pelas telas para finalização;</w:t>
      </w:r>
    </w:p>
    <w:p w14:paraId="420FB66B" w14:textId="77777777" w:rsidR="00BD22AD" w:rsidRPr="009C4543" w:rsidRDefault="00BD22AD">
      <w:pPr>
        <w:pStyle w:val="PargrafodaLista"/>
        <w:numPr>
          <w:ilvl w:val="0"/>
          <w:numId w:val="19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Nova separação de responsáveis pela finalização de Contexto e Documentação;</w:t>
      </w:r>
    </w:p>
    <w:p w14:paraId="6FD5FAA4" w14:textId="77777777" w:rsidR="00BD22AD" w:rsidRPr="00FB7FB4" w:rsidRDefault="00BD22AD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FB7FB4">
        <w:rPr>
          <w:rFonts w:cs="Arial"/>
        </w:rPr>
        <w:t xml:space="preserve">Nova separação de responsáveis pela criação de novos </w:t>
      </w:r>
      <w:proofErr w:type="spellStart"/>
      <w:r w:rsidRPr="00FB7FB4">
        <w:rPr>
          <w:rFonts w:cs="Arial"/>
        </w:rPr>
        <w:t>User</w:t>
      </w:r>
      <w:proofErr w:type="spellEnd"/>
      <w:r w:rsidRPr="00FB7FB4">
        <w:rPr>
          <w:rFonts w:cs="Arial"/>
        </w:rPr>
        <w:t xml:space="preserve"> Stories e detalhamento de Personas;</w:t>
      </w:r>
    </w:p>
    <w:p w14:paraId="7EFD4DBA" w14:textId="77777777" w:rsidR="00BD22AD" w:rsidRDefault="00BD22AD" w:rsidP="00BD22AD">
      <w:pPr>
        <w:rPr>
          <w:rFonts w:cs="Arial"/>
          <w:b/>
          <w:bCs/>
        </w:rPr>
      </w:pPr>
    </w:p>
    <w:p w14:paraId="569BC4FE" w14:textId="77777777" w:rsidR="00BD22AD" w:rsidRDefault="00BD22AD" w:rsidP="00BD22AD">
      <w:pPr>
        <w:rPr>
          <w:rFonts w:cs="Arial"/>
          <w:b/>
          <w:bCs/>
        </w:rPr>
      </w:pPr>
      <w:r>
        <w:rPr>
          <w:rFonts w:cs="Arial"/>
          <w:b/>
          <w:bCs/>
        </w:rPr>
        <w:t>Plano de Ação para a próxima Sprint:</w:t>
      </w:r>
    </w:p>
    <w:p w14:paraId="30E117D2" w14:textId="77777777" w:rsidR="00BD22AD" w:rsidRDefault="00BD22AD">
      <w:pPr>
        <w:pStyle w:val="PargrafodaLista"/>
        <w:numPr>
          <w:ilvl w:val="0"/>
          <w:numId w:val="19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API em Python pronta;</w:t>
      </w:r>
    </w:p>
    <w:p w14:paraId="465B9B12" w14:textId="77777777" w:rsidR="00BD22AD" w:rsidRDefault="00BD22AD">
      <w:pPr>
        <w:pStyle w:val="PargrafodaLista"/>
        <w:numPr>
          <w:ilvl w:val="0"/>
          <w:numId w:val="19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 xml:space="preserve">Nova separação de tarefas pontuais (Finalização Home, Dashboard; Contexto, Doc. No geral; Novas </w:t>
      </w:r>
      <w:proofErr w:type="spellStart"/>
      <w:r>
        <w:rPr>
          <w:rFonts w:cs="Arial"/>
        </w:rPr>
        <w:t>Proto-Personas</w:t>
      </w:r>
      <w:proofErr w:type="spellEnd"/>
      <w:r>
        <w:rPr>
          <w:rFonts w:cs="Arial"/>
        </w:rPr>
        <w:t xml:space="preserve"> e </w:t>
      </w:r>
      <w:proofErr w:type="spellStart"/>
      <w:r>
        <w:rPr>
          <w:rFonts w:cs="Arial"/>
        </w:rPr>
        <w:t>User</w:t>
      </w:r>
      <w:proofErr w:type="spellEnd"/>
      <w:r>
        <w:rPr>
          <w:rFonts w:cs="Arial"/>
        </w:rPr>
        <w:t xml:space="preserve"> Stories)</w:t>
      </w:r>
    </w:p>
    <w:p w14:paraId="4358DBD4" w14:textId="77777777" w:rsidR="00BD22AD" w:rsidRPr="005F518D" w:rsidRDefault="00BD22AD" w:rsidP="00BD22AD">
      <w:pPr>
        <w:rPr>
          <w:rFonts w:cs="Arial"/>
        </w:rPr>
      </w:pPr>
    </w:p>
    <w:p w14:paraId="42F62922" w14:textId="77777777" w:rsidR="00BD22AD" w:rsidRDefault="00BD22AD" w:rsidP="00BD22AD">
      <w:pPr>
        <w:rPr>
          <w:rFonts w:cs="Arial"/>
          <w:b/>
          <w:bCs/>
          <w:sz w:val="28"/>
          <w:szCs w:val="28"/>
        </w:rPr>
      </w:pPr>
      <w:r w:rsidRPr="00A31E03">
        <w:rPr>
          <w:rFonts w:cs="Arial"/>
          <w:b/>
          <w:bCs/>
          <w:sz w:val="28"/>
          <w:szCs w:val="28"/>
        </w:rPr>
        <w:t>Reunião d</w:t>
      </w:r>
      <w:r>
        <w:rPr>
          <w:rFonts w:cs="Arial"/>
          <w:b/>
          <w:bCs/>
          <w:sz w:val="28"/>
          <w:szCs w:val="28"/>
        </w:rPr>
        <w:t>o dia 05/09/2022 (Online – 20h às 22:30)</w:t>
      </w:r>
    </w:p>
    <w:p w14:paraId="7894E460" w14:textId="77777777" w:rsidR="00BD22AD" w:rsidRDefault="00BD22AD" w:rsidP="00BD22AD">
      <w:pPr>
        <w:rPr>
          <w:rFonts w:cs="Arial"/>
        </w:rPr>
      </w:pPr>
      <w:r>
        <w:rPr>
          <w:rFonts w:cs="Arial"/>
        </w:rPr>
        <w:t>PARTICIPANTES:</w:t>
      </w:r>
    </w:p>
    <w:p w14:paraId="030A2DB7" w14:textId="77777777" w:rsidR="00BD22AD" w:rsidRPr="002B7857" w:rsidRDefault="00BD22AD" w:rsidP="00BD22AD">
      <w:pPr>
        <w:rPr>
          <w:rFonts w:cs="Arial"/>
          <w:b/>
          <w:bCs/>
          <w:color w:val="92D050"/>
        </w:rPr>
      </w:pPr>
      <w:r>
        <w:rPr>
          <w:rFonts w:cs="Arial"/>
        </w:rPr>
        <w:t xml:space="preserve">Arthur Felix </w:t>
      </w:r>
      <w:proofErr w:type="spellStart"/>
      <w:r>
        <w:rPr>
          <w:rFonts w:cs="Arial"/>
        </w:rPr>
        <w:t>Latorre</w:t>
      </w:r>
      <w:proofErr w:type="spellEnd"/>
      <w:r>
        <w:rPr>
          <w:rFonts w:cs="Arial"/>
        </w:rPr>
        <w:t xml:space="preserve"> Simão: </w:t>
      </w:r>
      <w:r>
        <w:rPr>
          <w:rFonts w:cs="Arial"/>
          <w:b/>
          <w:bCs/>
          <w:color w:val="92D050"/>
        </w:rPr>
        <w:t xml:space="preserve">PRESENTE </w:t>
      </w:r>
    </w:p>
    <w:p w14:paraId="38887C41" w14:textId="77777777" w:rsidR="00BD22AD" w:rsidRDefault="00BD22AD" w:rsidP="00BD22AD">
      <w:pPr>
        <w:rPr>
          <w:rFonts w:cs="Arial"/>
        </w:rPr>
      </w:pPr>
      <w:r>
        <w:rPr>
          <w:rFonts w:cs="Arial"/>
        </w:rPr>
        <w:t xml:space="preserve">Henrique Oliveira da Silva: </w:t>
      </w:r>
      <w:r w:rsidRPr="009B06CF">
        <w:rPr>
          <w:rFonts w:cs="Arial"/>
          <w:b/>
          <w:bCs/>
          <w:color w:val="92D050"/>
        </w:rPr>
        <w:t>PRESENTE</w:t>
      </w:r>
      <w:r>
        <w:rPr>
          <w:rFonts w:cs="Arial"/>
          <w:b/>
          <w:bCs/>
          <w:color w:val="92D050"/>
        </w:rPr>
        <w:t xml:space="preserve"> (P.O)</w:t>
      </w:r>
    </w:p>
    <w:p w14:paraId="67139AFC" w14:textId="77777777" w:rsidR="00BD22AD" w:rsidRPr="002404D5" w:rsidRDefault="00BD22AD" w:rsidP="00BD22AD">
      <w:pPr>
        <w:rPr>
          <w:rFonts w:cs="Arial"/>
          <w:b/>
          <w:bCs/>
          <w:color w:val="92D050"/>
        </w:rPr>
      </w:pPr>
      <w:r>
        <w:rPr>
          <w:rFonts w:cs="Arial"/>
        </w:rPr>
        <w:t xml:space="preserve">Júlia Araripe Lopes: </w:t>
      </w:r>
      <w:r w:rsidRPr="002B7857">
        <w:rPr>
          <w:rFonts w:cs="Arial"/>
          <w:b/>
          <w:bCs/>
          <w:color w:val="92D050"/>
        </w:rPr>
        <w:t>PRESENTE</w:t>
      </w:r>
      <w:r>
        <w:rPr>
          <w:rFonts w:cs="Arial"/>
          <w:b/>
          <w:bCs/>
          <w:color w:val="92D050"/>
        </w:rPr>
        <w:t xml:space="preserve"> </w:t>
      </w:r>
    </w:p>
    <w:p w14:paraId="762DB06D" w14:textId="77777777" w:rsidR="00BD22AD" w:rsidRDefault="00BD22AD" w:rsidP="00BD22AD">
      <w:pPr>
        <w:rPr>
          <w:rFonts w:cs="Arial"/>
        </w:rPr>
      </w:pPr>
      <w:proofErr w:type="spellStart"/>
      <w:r>
        <w:rPr>
          <w:rFonts w:cs="Arial"/>
        </w:rPr>
        <w:t>Kaique</w:t>
      </w:r>
      <w:proofErr w:type="spellEnd"/>
      <w:r>
        <w:rPr>
          <w:rFonts w:cs="Arial"/>
        </w:rPr>
        <w:t xml:space="preserve"> Siqueira Santana: </w:t>
      </w:r>
      <w:r w:rsidRPr="002B7857">
        <w:rPr>
          <w:rFonts w:cs="Arial"/>
          <w:b/>
          <w:bCs/>
          <w:color w:val="92D050"/>
        </w:rPr>
        <w:t>PRESENTE</w:t>
      </w:r>
      <w:r>
        <w:rPr>
          <w:rFonts w:cs="Arial"/>
          <w:b/>
          <w:bCs/>
          <w:color w:val="92D050"/>
        </w:rPr>
        <w:t xml:space="preserve"> </w:t>
      </w:r>
    </w:p>
    <w:p w14:paraId="51D6419A" w14:textId="77777777" w:rsidR="00BD22AD" w:rsidRDefault="00BD22AD" w:rsidP="00BD22AD">
      <w:pPr>
        <w:rPr>
          <w:rFonts w:cs="Arial"/>
        </w:rPr>
      </w:pPr>
      <w:r>
        <w:rPr>
          <w:rFonts w:cs="Arial"/>
        </w:rPr>
        <w:t xml:space="preserve">Marco </w:t>
      </w:r>
      <w:proofErr w:type="spellStart"/>
      <w:r>
        <w:rPr>
          <w:rFonts w:cs="Arial"/>
        </w:rPr>
        <w:t>Antonio</w:t>
      </w:r>
      <w:proofErr w:type="spellEnd"/>
      <w:r>
        <w:rPr>
          <w:rFonts w:cs="Arial"/>
        </w:rPr>
        <w:t xml:space="preserve"> Campos Junior: </w:t>
      </w:r>
      <w:r w:rsidRPr="009B06CF">
        <w:rPr>
          <w:rFonts w:cs="Arial"/>
          <w:b/>
          <w:bCs/>
          <w:color w:val="92D050"/>
        </w:rPr>
        <w:t>PRESENTE</w:t>
      </w:r>
      <w:r>
        <w:rPr>
          <w:rFonts w:cs="Arial"/>
          <w:b/>
          <w:bCs/>
          <w:color w:val="92D050"/>
        </w:rPr>
        <w:t xml:space="preserve"> (SCRUM)</w:t>
      </w:r>
    </w:p>
    <w:p w14:paraId="239FA277" w14:textId="77777777" w:rsidR="00BD22AD" w:rsidRPr="00E26E09" w:rsidRDefault="00BD22AD" w:rsidP="00BD22AD">
      <w:pPr>
        <w:rPr>
          <w:rFonts w:cs="Arial"/>
          <w:b/>
          <w:bCs/>
          <w:color w:val="8064A2" w:themeColor="accent4"/>
        </w:rPr>
      </w:pPr>
      <w:r>
        <w:rPr>
          <w:rFonts w:cs="Arial"/>
        </w:rPr>
        <w:t>Mateus do Carmo Souza:</w:t>
      </w:r>
      <w:r w:rsidRPr="002B7857">
        <w:rPr>
          <w:rFonts w:cs="Arial"/>
          <w:b/>
          <w:bCs/>
          <w:color w:val="92D050"/>
        </w:rPr>
        <w:t xml:space="preserve"> </w:t>
      </w:r>
      <w:r w:rsidRPr="00DB099C">
        <w:rPr>
          <w:rFonts w:cs="Arial"/>
          <w:b/>
          <w:bCs/>
          <w:color w:val="92D050"/>
        </w:rPr>
        <w:t>PRESENTE</w:t>
      </w:r>
      <w:r>
        <w:rPr>
          <w:rFonts w:cs="Arial"/>
          <w:b/>
          <w:bCs/>
          <w:color w:val="92D050"/>
        </w:rPr>
        <w:t xml:space="preserve"> </w:t>
      </w:r>
    </w:p>
    <w:p w14:paraId="3E2869D3" w14:textId="77777777" w:rsidR="00BD22AD" w:rsidRDefault="00BD22AD" w:rsidP="00BD22AD">
      <w:pPr>
        <w:rPr>
          <w:rFonts w:cs="Arial"/>
          <w:b/>
          <w:bCs/>
          <w:color w:val="92D050"/>
        </w:rPr>
      </w:pPr>
    </w:p>
    <w:p w14:paraId="2F709F24" w14:textId="77777777" w:rsidR="00BD22AD" w:rsidRDefault="00BD22AD" w:rsidP="00BD22AD">
      <w:pPr>
        <w:rPr>
          <w:rFonts w:cs="Arial"/>
          <w:b/>
          <w:bCs/>
        </w:rPr>
      </w:pPr>
      <w:r>
        <w:rPr>
          <w:rFonts w:cs="Arial"/>
          <w:b/>
          <w:bCs/>
        </w:rPr>
        <w:t>Assuntos discutindo e principais decisões:</w:t>
      </w:r>
    </w:p>
    <w:p w14:paraId="0E95F99A" w14:textId="77777777" w:rsidR="00BD22AD" w:rsidRDefault="00BD22AD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 xml:space="preserve">Escolha de novo </w:t>
      </w:r>
      <w:proofErr w:type="spellStart"/>
      <w:r>
        <w:rPr>
          <w:rFonts w:cs="Arial"/>
        </w:rPr>
        <w:t>BootsTrap</w:t>
      </w:r>
      <w:proofErr w:type="spellEnd"/>
      <w:r>
        <w:rPr>
          <w:rFonts w:cs="Arial"/>
        </w:rPr>
        <w:t xml:space="preserve"> de Dashboard;</w:t>
      </w:r>
    </w:p>
    <w:p w14:paraId="2A955466" w14:textId="77777777" w:rsidR="00BD22AD" w:rsidRDefault="00BD22AD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Decisões e finalização sobre as telas “Sobre nós” e “Home”;</w:t>
      </w:r>
    </w:p>
    <w:p w14:paraId="3DD3A386" w14:textId="77777777" w:rsidR="00BD22AD" w:rsidRDefault="00BD22AD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Explicações e finalizações em relação a modelagem e script de banco de dados;</w:t>
      </w:r>
    </w:p>
    <w:p w14:paraId="7B3516AE" w14:textId="77777777" w:rsidR="00BD22AD" w:rsidRDefault="00BD22AD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Breve ensaio para Sprint;</w:t>
      </w:r>
    </w:p>
    <w:p w14:paraId="3EB40A98" w14:textId="77777777" w:rsidR="00BD22AD" w:rsidRDefault="00BD22AD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 xml:space="preserve">Detalhes </w:t>
      </w:r>
      <w:proofErr w:type="spellStart"/>
      <w:r>
        <w:rPr>
          <w:rFonts w:cs="Arial"/>
        </w:rPr>
        <w:t>helpdesk</w:t>
      </w:r>
      <w:proofErr w:type="spellEnd"/>
      <w:r>
        <w:rPr>
          <w:rFonts w:cs="Arial"/>
        </w:rPr>
        <w:t xml:space="preserve"> prontos;</w:t>
      </w:r>
    </w:p>
    <w:p w14:paraId="1C074CF3" w14:textId="77777777" w:rsidR="00BD22AD" w:rsidRPr="0065255E" w:rsidRDefault="00BD22AD" w:rsidP="00BD22AD">
      <w:pPr>
        <w:pStyle w:val="PargrafodaLista"/>
        <w:rPr>
          <w:rFonts w:cs="Arial"/>
        </w:rPr>
      </w:pPr>
    </w:p>
    <w:p w14:paraId="5F1FD70C" w14:textId="77777777" w:rsidR="00BD22AD" w:rsidRDefault="00BD22AD" w:rsidP="00BD22AD">
      <w:pPr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>Plano de Ação para a próxima Sprint:</w:t>
      </w:r>
    </w:p>
    <w:p w14:paraId="6389E038" w14:textId="77777777" w:rsidR="00BD22AD" w:rsidRDefault="00BD22AD">
      <w:pPr>
        <w:pStyle w:val="PargrafodaLista"/>
        <w:numPr>
          <w:ilvl w:val="0"/>
          <w:numId w:val="19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Tela Dashboard feita;</w:t>
      </w:r>
    </w:p>
    <w:p w14:paraId="3B6B9DA9" w14:textId="77777777" w:rsidR="00BD22AD" w:rsidRDefault="00BD22AD">
      <w:pPr>
        <w:pStyle w:val="PargrafodaLista"/>
        <w:numPr>
          <w:ilvl w:val="0"/>
          <w:numId w:val="19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Domínio de falas para apresentação;</w:t>
      </w:r>
    </w:p>
    <w:p w14:paraId="2A8C23A7" w14:textId="77777777" w:rsidR="00BD22AD" w:rsidRDefault="00BD22AD">
      <w:pPr>
        <w:pStyle w:val="PargrafodaLista"/>
        <w:numPr>
          <w:ilvl w:val="0"/>
          <w:numId w:val="19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 xml:space="preserve">Conexão </w:t>
      </w:r>
      <w:proofErr w:type="spellStart"/>
      <w:r>
        <w:rPr>
          <w:rFonts w:cs="Arial"/>
        </w:rPr>
        <w:t>API’s</w:t>
      </w:r>
      <w:proofErr w:type="spellEnd"/>
      <w:r>
        <w:rPr>
          <w:rFonts w:cs="Arial"/>
        </w:rPr>
        <w:t>;</w:t>
      </w:r>
    </w:p>
    <w:p w14:paraId="5D408D8A" w14:textId="77777777" w:rsidR="00BD22AD" w:rsidRDefault="00BD22AD" w:rsidP="00BD22AD">
      <w:pPr>
        <w:rPr>
          <w:rFonts w:cs="Arial"/>
        </w:rPr>
      </w:pPr>
    </w:p>
    <w:p w14:paraId="1082D91A" w14:textId="77777777" w:rsidR="00BD22AD" w:rsidRDefault="00BD22AD" w:rsidP="00BD22AD">
      <w:pPr>
        <w:rPr>
          <w:rFonts w:cs="Arial"/>
          <w:b/>
          <w:bCs/>
          <w:sz w:val="28"/>
          <w:szCs w:val="28"/>
        </w:rPr>
      </w:pPr>
      <w:r w:rsidRPr="00A31E03">
        <w:rPr>
          <w:rFonts w:cs="Arial"/>
          <w:b/>
          <w:bCs/>
          <w:sz w:val="28"/>
          <w:szCs w:val="28"/>
        </w:rPr>
        <w:t>Reunião d</w:t>
      </w:r>
      <w:r>
        <w:rPr>
          <w:rFonts w:cs="Arial"/>
          <w:b/>
          <w:bCs/>
          <w:sz w:val="28"/>
          <w:szCs w:val="28"/>
        </w:rPr>
        <w:t>o dia 06/09/2022 (Presencial – 16h às 19h)</w:t>
      </w:r>
    </w:p>
    <w:p w14:paraId="06CF787D" w14:textId="77777777" w:rsidR="00BD22AD" w:rsidRDefault="00BD22AD" w:rsidP="00BD22AD">
      <w:pPr>
        <w:rPr>
          <w:rFonts w:cs="Arial"/>
        </w:rPr>
      </w:pPr>
      <w:r>
        <w:rPr>
          <w:rFonts w:cs="Arial"/>
        </w:rPr>
        <w:t>PARTICIPANTES:</w:t>
      </w:r>
    </w:p>
    <w:p w14:paraId="604E162B" w14:textId="77777777" w:rsidR="00BD22AD" w:rsidRPr="002B7857" w:rsidRDefault="00BD22AD" w:rsidP="00BD22AD">
      <w:pPr>
        <w:rPr>
          <w:rFonts w:cs="Arial"/>
          <w:b/>
          <w:bCs/>
          <w:color w:val="92D050"/>
        </w:rPr>
      </w:pPr>
      <w:r>
        <w:rPr>
          <w:rFonts w:cs="Arial"/>
        </w:rPr>
        <w:t xml:space="preserve">Arthur Felix </w:t>
      </w:r>
      <w:proofErr w:type="spellStart"/>
      <w:r>
        <w:rPr>
          <w:rFonts w:cs="Arial"/>
        </w:rPr>
        <w:t>Latorre</w:t>
      </w:r>
      <w:proofErr w:type="spellEnd"/>
      <w:r>
        <w:rPr>
          <w:rFonts w:cs="Arial"/>
        </w:rPr>
        <w:t xml:space="preserve"> Simão: </w:t>
      </w:r>
      <w:r>
        <w:rPr>
          <w:rFonts w:cs="Arial"/>
          <w:b/>
          <w:bCs/>
          <w:color w:val="92D050"/>
        </w:rPr>
        <w:t xml:space="preserve">PRESENTE </w:t>
      </w:r>
    </w:p>
    <w:p w14:paraId="2EB569C1" w14:textId="77777777" w:rsidR="00BD22AD" w:rsidRDefault="00BD22AD" w:rsidP="00BD22AD">
      <w:pPr>
        <w:rPr>
          <w:rFonts w:cs="Arial"/>
        </w:rPr>
      </w:pPr>
      <w:r>
        <w:rPr>
          <w:rFonts w:cs="Arial"/>
        </w:rPr>
        <w:t xml:space="preserve">Henrique Oliveira da Silva: </w:t>
      </w:r>
      <w:r w:rsidRPr="009B06CF">
        <w:rPr>
          <w:rFonts w:cs="Arial"/>
          <w:b/>
          <w:bCs/>
          <w:color w:val="92D050"/>
        </w:rPr>
        <w:t>PRESENTE</w:t>
      </w:r>
    </w:p>
    <w:p w14:paraId="00A6EDCE" w14:textId="77777777" w:rsidR="00BD22AD" w:rsidRPr="002404D5" w:rsidRDefault="00BD22AD" w:rsidP="00BD22AD">
      <w:pPr>
        <w:rPr>
          <w:rFonts w:cs="Arial"/>
          <w:b/>
          <w:bCs/>
          <w:color w:val="92D050"/>
        </w:rPr>
      </w:pPr>
      <w:r>
        <w:rPr>
          <w:rFonts w:cs="Arial"/>
        </w:rPr>
        <w:t xml:space="preserve">Júlia Araripe Lopes: </w:t>
      </w:r>
      <w:r w:rsidRPr="002B7857">
        <w:rPr>
          <w:rFonts w:cs="Arial"/>
          <w:b/>
          <w:bCs/>
          <w:color w:val="92D050"/>
        </w:rPr>
        <w:t>PRESENTE</w:t>
      </w:r>
      <w:r>
        <w:rPr>
          <w:rFonts w:cs="Arial"/>
          <w:b/>
          <w:bCs/>
          <w:color w:val="92D050"/>
        </w:rPr>
        <w:t xml:space="preserve"> (SCRUM)</w:t>
      </w:r>
    </w:p>
    <w:p w14:paraId="1EFD9F67" w14:textId="77777777" w:rsidR="00BD22AD" w:rsidRDefault="00BD22AD" w:rsidP="00BD22AD">
      <w:pPr>
        <w:rPr>
          <w:rFonts w:cs="Arial"/>
        </w:rPr>
      </w:pPr>
      <w:proofErr w:type="spellStart"/>
      <w:r>
        <w:rPr>
          <w:rFonts w:cs="Arial"/>
        </w:rPr>
        <w:t>Kaique</w:t>
      </w:r>
      <w:proofErr w:type="spellEnd"/>
      <w:r>
        <w:rPr>
          <w:rFonts w:cs="Arial"/>
        </w:rPr>
        <w:t xml:space="preserve"> Siqueira Santana: </w:t>
      </w:r>
      <w:r w:rsidRPr="002B7857">
        <w:rPr>
          <w:rFonts w:cs="Arial"/>
          <w:b/>
          <w:bCs/>
          <w:color w:val="92D050"/>
        </w:rPr>
        <w:t>PRESENTE</w:t>
      </w:r>
      <w:r>
        <w:rPr>
          <w:rFonts w:cs="Arial"/>
          <w:b/>
          <w:bCs/>
          <w:color w:val="92D050"/>
        </w:rPr>
        <w:t xml:space="preserve"> (P.O)</w:t>
      </w:r>
    </w:p>
    <w:p w14:paraId="02D8E24D" w14:textId="77777777" w:rsidR="00BD22AD" w:rsidRDefault="00BD22AD" w:rsidP="00BD22AD">
      <w:pPr>
        <w:rPr>
          <w:rFonts w:cs="Arial"/>
        </w:rPr>
      </w:pPr>
      <w:r>
        <w:rPr>
          <w:rFonts w:cs="Arial"/>
        </w:rPr>
        <w:t xml:space="preserve">Marco </w:t>
      </w:r>
      <w:proofErr w:type="spellStart"/>
      <w:r>
        <w:rPr>
          <w:rFonts w:cs="Arial"/>
        </w:rPr>
        <w:t>Antonio</w:t>
      </w:r>
      <w:proofErr w:type="spellEnd"/>
      <w:r>
        <w:rPr>
          <w:rFonts w:cs="Arial"/>
        </w:rPr>
        <w:t xml:space="preserve"> Campos Junior: </w:t>
      </w:r>
      <w:r w:rsidRPr="009B06CF">
        <w:rPr>
          <w:rFonts w:cs="Arial"/>
          <w:b/>
          <w:bCs/>
          <w:color w:val="92D050"/>
        </w:rPr>
        <w:t>PRESENTE</w:t>
      </w:r>
    </w:p>
    <w:p w14:paraId="556E6592" w14:textId="77777777" w:rsidR="00BD22AD" w:rsidRPr="00E26E09" w:rsidRDefault="00BD22AD" w:rsidP="00BD22AD">
      <w:pPr>
        <w:rPr>
          <w:rFonts w:cs="Arial"/>
          <w:b/>
          <w:bCs/>
          <w:color w:val="8064A2" w:themeColor="accent4"/>
        </w:rPr>
      </w:pPr>
      <w:r>
        <w:rPr>
          <w:rFonts w:cs="Arial"/>
        </w:rPr>
        <w:t>Mateus do Carmo Souza:</w:t>
      </w:r>
      <w:r w:rsidRPr="002B7857">
        <w:rPr>
          <w:rFonts w:cs="Arial"/>
          <w:b/>
          <w:bCs/>
          <w:color w:val="92D050"/>
        </w:rPr>
        <w:t xml:space="preserve"> </w:t>
      </w:r>
      <w:r w:rsidRPr="00DB099C">
        <w:rPr>
          <w:rFonts w:cs="Arial"/>
          <w:b/>
          <w:bCs/>
          <w:color w:val="92D050"/>
        </w:rPr>
        <w:t>PRESENTE</w:t>
      </w:r>
      <w:r>
        <w:rPr>
          <w:rFonts w:cs="Arial"/>
          <w:b/>
          <w:bCs/>
          <w:color w:val="92D050"/>
        </w:rPr>
        <w:t xml:space="preserve"> </w:t>
      </w:r>
    </w:p>
    <w:p w14:paraId="073B8014" w14:textId="77777777" w:rsidR="00BD22AD" w:rsidRDefault="00BD22AD" w:rsidP="00BD22AD">
      <w:pPr>
        <w:rPr>
          <w:rFonts w:cs="Arial"/>
          <w:b/>
          <w:bCs/>
          <w:color w:val="92D050"/>
        </w:rPr>
      </w:pPr>
    </w:p>
    <w:p w14:paraId="10AD2C87" w14:textId="77777777" w:rsidR="00BD22AD" w:rsidRDefault="00BD22AD" w:rsidP="00BD22AD">
      <w:pPr>
        <w:rPr>
          <w:rFonts w:cs="Arial"/>
          <w:b/>
          <w:bCs/>
        </w:rPr>
      </w:pPr>
      <w:r>
        <w:rPr>
          <w:rFonts w:cs="Arial"/>
          <w:b/>
          <w:bCs/>
        </w:rPr>
        <w:t>Assuntos discutindo e principais decisões:</w:t>
      </w:r>
    </w:p>
    <w:p w14:paraId="5E91DF6E" w14:textId="77777777" w:rsidR="00BD22AD" w:rsidRDefault="00BD22AD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Mudança de detalhes na tela de Dashboard;</w:t>
      </w:r>
    </w:p>
    <w:p w14:paraId="1D355522" w14:textId="77777777" w:rsidR="00BD22AD" w:rsidRDefault="00BD22AD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Mudança e implementação de detalhes na tela de Dashboard;</w:t>
      </w:r>
    </w:p>
    <w:p w14:paraId="220FA87C" w14:textId="77777777" w:rsidR="00BD22AD" w:rsidRDefault="00BD22AD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Breves mudanças nos slides;</w:t>
      </w:r>
    </w:p>
    <w:p w14:paraId="4DBF5A30" w14:textId="77777777" w:rsidR="00BD22AD" w:rsidRPr="0065255E" w:rsidRDefault="00BD22AD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Ensaio Geral;</w:t>
      </w:r>
    </w:p>
    <w:p w14:paraId="40F3C5AB" w14:textId="77777777" w:rsidR="00BD22AD" w:rsidRDefault="00BD22AD" w:rsidP="00BD22AD">
      <w:pPr>
        <w:rPr>
          <w:rFonts w:cs="Arial"/>
          <w:b/>
          <w:bCs/>
        </w:rPr>
      </w:pPr>
      <w:r>
        <w:rPr>
          <w:rFonts w:cs="Arial"/>
          <w:b/>
          <w:bCs/>
        </w:rPr>
        <w:t>Plano de Ação para a próxima Sprint:</w:t>
      </w:r>
    </w:p>
    <w:p w14:paraId="62F30FFA" w14:textId="77777777" w:rsidR="00BD22AD" w:rsidRDefault="00BD22AD">
      <w:pPr>
        <w:pStyle w:val="PargrafodaLista"/>
        <w:numPr>
          <w:ilvl w:val="0"/>
          <w:numId w:val="19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Tela Dashboard feita;</w:t>
      </w:r>
    </w:p>
    <w:p w14:paraId="21B8E860" w14:textId="77777777" w:rsidR="00BD22AD" w:rsidRDefault="00BD22AD">
      <w:pPr>
        <w:pStyle w:val="PargrafodaLista"/>
        <w:numPr>
          <w:ilvl w:val="0"/>
          <w:numId w:val="19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 xml:space="preserve">Tela </w:t>
      </w:r>
      <w:proofErr w:type="spellStart"/>
      <w:r>
        <w:rPr>
          <w:rFonts w:cs="Arial"/>
        </w:rPr>
        <w:t>Dev</w:t>
      </w:r>
      <w:proofErr w:type="spellEnd"/>
      <w:r>
        <w:rPr>
          <w:rFonts w:cs="Arial"/>
        </w:rPr>
        <w:t xml:space="preserve"> feita;</w:t>
      </w:r>
    </w:p>
    <w:p w14:paraId="4DB77CB2" w14:textId="77777777" w:rsidR="00BD22AD" w:rsidRDefault="00BD22AD">
      <w:pPr>
        <w:pStyle w:val="PargrafodaLista"/>
        <w:numPr>
          <w:ilvl w:val="0"/>
          <w:numId w:val="19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Domínio de falas para apresentação;</w:t>
      </w:r>
    </w:p>
    <w:p w14:paraId="13379FFE" w14:textId="77777777" w:rsidR="00BD22AD" w:rsidRDefault="00BD22AD" w:rsidP="00BD22AD">
      <w:pPr>
        <w:rPr>
          <w:rFonts w:cs="Arial"/>
        </w:rPr>
      </w:pPr>
    </w:p>
    <w:p w14:paraId="58019941" w14:textId="77777777" w:rsidR="00BD22AD" w:rsidRDefault="00BD22AD" w:rsidP="00BD22AD">
      <w:pPr>
        <w:rPr>
          <w:rFonts w:cs="Arial"/>
          <w:b/>
          <w:bCs/>
          <w:sz w:val="28"/>
          <w:szCs w:val="28"/>
        </w:rPr>
      </w:pPr>
      <w:r w:rsidRPr="00A31E03">
        <w:rPr>
          <w:rFonts w:cs="Arial"/>
          <w:b/>
          <w:bCs/>
          <w:sz w:val="28"/>
          <w:szCs w:val="28"/>
        </w:rPr>
        <w:t>Reunião d</w:t>
      </w:r>
      <w:r>
        <w:rPr>
          <w:rFonts w:cs="Arial"/>
          <w:b/>
          <w:bCs/>
          <w:sz w:val="28"/>
          <w:szCs w:val="28"/>
        </w:rPr>
        <w:t>o dia 07/09/2022 (Online – 14h às 17h)</w:t>
      </w:r>
    </w:p>
    <w:p w14:paraId="5061457A" w14:textId="77777777" w:rsidR="00BD22AD" w:rsidRDefault="00BD22AD" w:rsidP="00BD22AD">
      <w:pPr>
        <w:rPr>
          <w:rFonts w:cs="Arial"/>
        </w:rPr>
      </w:pPr>
      <w:r>
        <w:rPr>
          <w:rFonts w:cs="Arial"/>
        </w:rPr>
        <w:t>PARTICIPANTES:</w:t>
      </w:r>
    </w:p>
    <w:p w14:paraId="3EB3449E" w14:textId="77777777" w:rsidR="00BD22AD" w:rsidRPr="002B7857" w:rsidRDefault="00BD22AD" w:rsidP="00BD22AD">
      <w:pPr>
        <w:rPr>
          <w:rFonts w:cs="Arial"/>
          <w:b/>
          <w:bCs/>
          <w:color w:val="92D050"/>
        </w:rPr>
      </w:pPr>
      <w:r>
        <w:rPr>
          <w:rFonts w:cs="Arial"/>
        </w:rPr>
        <w:t xml:space="preserve">Arthur Felix </w:t>
      </w:r>
      <w:proofErr w:type="spellStart"/>
      <w:r>
        <w:rPr>
          <w:rFonts w:cs="Arial"/>
        </w:rPr>
        <w:t>Latorre</w:t>
      </w:r>
      <w:proofErr w:type="spellEnd"/>
      <w:r>
        <w:rPr>
          <w:rFonts w:cs="Arial"/>
        </w:rPr>
        <w:t xml:space="preserve"> Simão: </w:t>
      </w:r>
      <w:r>
        <w:rPr>
          <w:rFonts w:cs="Arial"/>
          <w:b/>
          <w:bCs/>
          <w:color w:val="92D050"/>
        </w:rPr>
        <w:t xml:space="preserve">PRESENTE </w:t>
      </w:r>
    </w:p>
    <w:p w14:paraId="7E5C3F6E" w14:textId="77777777" w:rsidR="00BD22AD" w:rsidRDefault="00BD22AD" w:rsidP="00BD22AD">
      <w:pPr>
        <w:rPr>
          <w:rFonts w:cs="Arial"/>
        </w:rPr>
      </w:pPr>
      <w:r>
        <w:rPr>
          <w:rFonts w:cs="Arial"/>
        </w:rPr>
        <w:t xml:space="preserve">Henrique Oliveira da Silva: </w:t>
      </w:r>
      <w:r w:rsidRPr="009B06CF">
        <w:rPr>
          <w:rFonts w:cs="Arial"/>
          <w:b/>
          <w:bCs/>
          <w:color w:val="92D050"/>
        </w:rPr>
        <w:t>PRESENTE</w:t>
      </w:r>
    </w:p>
    <w:p w14:paraId="33FA5D97" w14:textId="77777777" w:rsidR="00BD22AD" w:rsidRPr="002404D5" w:rsidRDefault="00BD22AD" w:rsidP="00BD22AD">
      <w:pPr>
        <w:rPr>
          <w:rFonts w:cs="Arial"/>
          <w:b/>
          <w:bCs/>
          <w:color w:val="92D050"/>
        </w:rPr>
      </w:pPr>
      <w:r>
        <w:rPr>
          <w:rFonts w:cs="Arial"/>
        </w:rPr>
        <w:t xml:space="preserve">Júlia Araripe Lopes: </w:t>
      </w:r>
      <w:r w:rsidRPr="002B7857">
        <w:rPr>
          <w:rFonts w:cs="Arial"/>
          <w:b/>
          <w:bCs/>
          <w:color w:val="92D050"/>
        </w:rPr>
        <w:t>PRESENTE</w:t>
      </w:r>
      <w:r>
        <w:rPr>
          <w:rFonts w:cs="Arial"/>
          <w:b/>
          <w:bCs/>
          <w:color w:val="92D050"/>
        </w:rPr>
        <w:t xml:space="preserve"> (P.O)</w:t>
      </w:r>
    </w:p>
    <w:p w14:paraId="26E542CC" w14:textId="77777777" w:rsidR="00BD22AD" w:rsidRDefault="00BD22AD" w:rsidP="00BD22AD">
      <w:pPr>
        <w:rPr>
          <w:rFonts w:cs="Arial"/>
        </w:rPr>
      </w:pPr>
      <w:proofErr w:type="spellStart"/>
      <w:r>
        <w:rPr>
          <w:rFonts w:cs="Arial"/>
        </w:rPr>
        <w:t>Kaique</w:t>
      </w:r>
      <w:proofErr w:type="spellEnd"/>
      <w:r>
        <w:rPr>
          <w:rFonts w:cs="Arial"/>
        </w:rPr>
        <w:t xml:space="preserve"> Siqueira Santana: </w:t>
      </w:r>
      <w:r w:rsidRPr="002B7857">
        <w:rPr>
          <w:rFonts w:cs="Arial"/>
          <w:b/>
          <w:bCs/>
          <w:color w:val="92D050"/>
        </w:rPr>
        <w:t>PRESENTE</w:t>
      </w:r>
      <w:r>
        <w:rPr>
          <w:rFonts w:cs="Arial"/>
          <w:b/>
          <w:bCs/>
          <w:color w:val="92D050"/>
        </w:rPr>
        <w:t xml:space="preserve"> (SCRUM)</w:t>
      </w:r>
    </w:p>
    <w:p w14:paraId="444056E3" w14:textId="77777777" w:rsidR="00BD22AD" w:rsidRDefault="00BD22AD" w:rsidP="00BD22AD">
      <w:pPr>
        <w:rPr>
          <w:rFonts w:cs="Arial"/>
        </w:rPr>
      </w:pPr>
      <w:r>
        <w:rPr>
          <w:rFonts w:cs="Arial"/>
        </w:rPr>
        <w:t xml:space="preserve">Marco </w:t>
      </w:r>
      <w:proofErr w:type="spellStart"/>
      <w:r>
        <w:rPr>
          <w:rFonts w:cs="Arial"/>
        </w:rPr>
        <w:t>Antonio</w:t>
      </w:r>
      <w:proofErr w:type="spellEnd"/>
      <w:r>
        <w:rPr>
          <w:rFonts w:cs="Arial"/>
        </w:rPr>
        <w:t xml:space="preserve"> Campos Junior: </w:t>
      </w:r>
      <w:r w:rsidRPr="009B06CF">
        <w:rPr>
          <w:rFonts w:cs="Arial"/>
          <w:b/>
          <w:bCs/>
          <w:color w:val="92D050"/>
        </w:rPr>
        <w:t>PRESENTE</w:t>
      </w:r>
    </w:p>
    <w:p w14:paraId="735226F1" w14:textId="77777777" w:rsidR="00BD22AD" w:rsidRPr="00E26E09" w:rsidRDefault="00BD22AD" w:rsidP="00BD22AD">
      <w:pPr>
        <w:rPr>
          <w:rFonts w:cs="Arial"/>
          <w:b/>
          <w:bCs/>
          <w:color w:val="8064A2" w:themeColor="accent4"/>
        </w:rPr>
      </w:pPr>
      <w:r>
        <w:rPr>
          <w:rFonts w:cs="Arial"/>
        </w:rPr>
        <w:t>Mateus do Carmo Souza:</w:t>
      </w:r>
      <w:r w:rsidRPr="002B7857">
        <w:rPr>
          <w:rFonts w:cs="Arial"/>
          <w:b/>
          <w:bCs/>
          <w:color w:val="92D050"/>
        </w:rPr>
        <w:t xml:space="preserve"> </w:t>
      </w:r>
      <w:r w:rsidRPr="00DB099C">
        <w:rPr>
          <w:rFonts w:cs="Arial"/>
          <w:b/>
          <w:bCs/>
          <w:color w:val="92D050"/>
        </w:rPr>
        <w:t>PRESENTE</w:t>
      </w:r>
      <w:r>
        <w:rPr>
          <w:rFonts w:cs="Arial"/>
          <w:b/>
          <w:bCs/>
          <w:color w:val="92D050"/>
        </w:rPr>
        <w:t xml:space="preserve"> </w:t>
      </w:r>
    </w:p>
    <w:p w14:paraId="31ACDBA5" w14:textId="77777777" w:rsidR="00BD22AD" w:rsidRDefault="00BD22AD" w:rsidP="00BD22AD">
      <w:pPr>
        <w:rPr>
          <w:rFonts w:cs="Arial"/>
          <w:b/>
          <w:bCs/>
          <w:color w:val="92D050"/>
        </w:rPr>
      </w:pPr>
    </w:p>
    <w:p w14:paraId="4F731897" w14:textId="77777777" w:rsidR="00BD22AD" w:rsidRDefault="00BD22AD" w:rsidP="00BD22AD">
      <w:pPr>
        <w:rPr>
          <w:rFonts w:cs="Arial"/>
          <w:b/>
          <w:bCs/>
        </w:rPr>
      </w:pPr>
      <w:r>
        <w:rPr>
          <w:rFonts w:cs="Arial"/>
          <w:b/>
          <w:bCs/>
        </w:rPr>
        <w:t>Assuntos discutindo e principais decisões:</w:t>
      </w:r>
    </w:p>
    <w:p w14:paraId="0D8335EB" w14:textId="77777777" w:rsidR="00BD22AD" w:rsidRDefault="00BD22AD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lastRenderedPageBreak/>
        <w:t>Ensaio para Sprint;</w:t>
      </w:r>
    </w:p>
    <w:p w14:paraId="7DB842C5" w14:textId="77777777" w:rsidR="00BD22AD" w:rsidRDefault="00BD22AD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Organização de falas para apresentação;</w:t>
      </w:r>
    </w:p>
    <w:p w14:paraId="20E68DEF" w14:textId="77777777" w:rsidR="00BD22AD" w:rsidRDefault="00BD22AD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Organização de detalhes para apresentação;</w:t>
      </w:r>
    </w:p>
    <w:p w14:paraId="47DFC1CC" w14:textId="77777777" w:rsidR="00BD22AD" w:rsidRDefault="00BD22AD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Finalização COMPLETA do site;</w:t>
      </w:r>
    </w:p>
    <w:p w14:paraId="6E1A7CE2" w14:textId="77777777" w:rsidR="00BD22AD" w:rsidRPr="0065255E" w:rsidRDefault="00BD22AD" w:rsidP="00BD22AD">
      <w:pPr>
        <w:pStyle w:val="PargrafodaLista"/>
        <w:rPr>
          <w:rFonts w:cs="Arial"/>
        </w:rPr>
      </w:pPr>
    </w:p>
    <w:p w14:paraId="0935D8C6" w14:textId="77777777" w:rsidR="00BD22AD" w:rsidRDefault="00BD22AD" w:rsidP="00BD22AD">
      <w:pPr>
        <w:rPr>
          <w:rFonts w:cs="Arial"/>
          <w:b/>
          <w:bCs/>
        </w:rPr>
      </w:pPr>
      <w:r>
        <w:rPr>
          <w:rFonts w:cs="Arial"/>
          <w:b/>
          <w:bCs/>
        </w:rPr>
        <w:t>Plano de Ação para a próxima Sprint:</w:t>
      </w:r>
    </w:p>
    <w:p w14:paraId="45BB1AC1" w14:textId="069A2D9E" w:rsidR="00BD22AD" w:rsidRPr="00BD22AD" w:rsidRDefault="00BD22AD">
      <w:pPr>
        <w:pStyle w:val="PargrafodaLista"/>
        <w:numPr>
          <w:ilvl w:val="0"/>
          <w:numId w:val="19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>
        <w:rPr>
          <w:rFonts w:cs="Arial"/>
        </w:rPr>
        <w:t>Apresentar.</w:t>
      </w:r>
    </w:p>
    <w:p w14:paraId="7FA40483" w14:textId="77777777" w:rsidR="00094A00" w:rsidRDefault="00094A00" w:rsidP="00EB4A20"/>
    <w:p w14:paraId="29785EC2" w14:textId="1330C020" w:rsidR="00EB4A20" w:rsidRPr="00192CAB" w:rsidRDefault="005D1AEE" w:rsidP="00EB4A20">
      <w:pPr>
        <w:pStyle w:val="Ttulo2"/>
        <w:rPr>
          <w:b/>
        </w:rPr>
      </w:pPr>
      <w:bookmarkStart w:id="14" w:name="_Toc104391411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4"/>
      <w:r w:rsidR="00EB4A20" w:rsidRPr="00192CAB">
        <w:rPr>
          <w:b/>
        </w:rPr>
        <w:t xml:space="preserve"> </w:t>
      </w:r>
    </w:p>
    <w:p w14:paraId="0E5E0636" w14:textId="551BB8E5" w:rsidR="00696C91" w:rsidRDefault="00EB4A20" w:rsidP="00EB4A20">
      <w:r w:rsidRPr="004B1208">
        <w:tab/>
      </w:r>
      <w:r w:rsidR="002D45C8" w:rsidRPr="002D45C8">
        <w:t xml:space="preserve">Apresentar o </w:t>
      </w:r>
      <w:proofErr w:type="spellStart"/>
      <w:r w:rsidR="002D45C8" w:rsidRPr="002D45C8">
        <w:t>Product</w:t>
      </w:r>
      <w:proofErr w:type="spellEnd"/>
      <w:r w:rsidR="002D45C8" w:rsidRPr="002D45C8">
        <w:t xml:space="preserve"> Backlog </w:t>
      </w:r>
      <w:r w:rsidR="00397739">
        <w:t xml:space="preserve">e </w:t>
      </w:r>
      <w:r w:rsidR="00397739" w:rsidRPr="002D45C8">
        <w:t xml:space="preserve">a lista dos requisitos, </w:t>
      </w:r>
      <w:r w:rsidR="005D1AEE">
        <w:t xml:space="preserve">com </w:t>
      </w:r>
      <w:r w:rsidR="00397739" w:rsidRPr="002D45C8">
        <w:t>a classificação</w:t>
      </w:r>
      <w:r w:rsidR="005D1AEE">
        <w:t xml:space="preserve"> de prioridade.</w:t>
      </w:r>
    </w:p>
    <w:p w14:paraId="3EE4FA63" w14:textId="77777777" w:rsidR="00EB4A20" w:rsidRDefault="00EB4A20" w:rsidP="00EB4A20"/>
    <w:p w14:paraId="26FF2096" w14:textId="407A0815" w:rsidR="0055480E" w:rsidRPr="0055480E" w:rsidRDefault="000C7251" w:rsidP="00544BF4">
      <w:pPr>
        <w:pStyle w:val="Ttulo2"/>
        <w:rPr>
          <w:b/>
          <w:sz w:val="28"/>
          <w:szCs w:val="28"/>
        </w:rPr>
      </w:pPr>
      <w:bookmarkStart w:id="15" w:name="_Toc104391412"/>
      <w:r w:rsidRPr="0055480E">
        <w:rPr>
          <w:b/>
        </w:rPr>
        <w:t>Sprints / sprint backlog</w:t>
      </w:r>
      <w:bookmarkEnd w:id="15"/>
      <w:r w:rsidRPr="0055480E">
        <w:rPr>
          <w:b/>
        </w:rPr>
        <w:t xml:space="preserve"> </w:t>
      </w:r>
    </w:p>
    <w:p w14:paraId="2491E426" w14:textId="77777777" w:rsidR="0055480E" w:rsidRPr="0055480E" w:rsidRDefault="0055480E" w:rsidP="0055480E">
      <w:pPr>
        <w:rPr>
          <w:rFonts w:cs="Arial"/>
          <w:b/>
          <w:bCs/>
        </w:rPr>
      </w:pPr>
      <w:r w:rsidRPr="0055480E">
        <w:rPr>
          <w:rFonts w:cs="Arial"/>
          <w:b/>
          <w:bCs/>
        </w:rPr>
        <w:t>Reunião do dia 08/08/2022 (Online – 20h às 21h)</w:t>
      </w:r>
    </w:p>
    <w:p w14:paraId="0BEA4E7D" w14:textId="77777777" w:rsidR="0055480E" w:rsidRPr="0055480E" w:rsidRDefault="0055480E" w:rsidP="0055480E">
      <w:pPr>
        <w:rPr>
          <w:rFonts w:cs="Arial"/>
        </w:rPr>
      </w:pPr>
      <w:r w:rsidRPr="0055480E">
        <w:rPr>
          <w:rFonts w:cs="Arial"/>
        </w:rPr>
        <w:t>PARTICIPANTES:</w:t>
      </w:r>
    </w:p>
    <w:p w14:paraId="36D1CC3B" w14:textId="77777777" w:rsidR="0055480E" w:rsidRPr="0055480E" w:rsidRDefault="0055480E" w:rsidP="0055480E">
      <w:pPr>
        <w:rPr>
          <w:rFonts w:cs="Arial"/>
          <w:b/>
          <w:bCs/>
          <w:color w:val="92D050"/>
        </w:rPr>
      </w:pPr>
      <w:r w:rsidRPr="0055480E">
        <w:rPr>
          <w:rFonts w:cs="Arial"/>
        </w:rPr>
        <w:t xml:space="preserve">Arthur Felix </w:t>
      </w:r>
      <w:proofErr w:type="spellStart"/>
      <w:r w:rsidRPr="0055480E">
        <w:rPr>
          <w:rFonts w:cs="Arial"/>
        </w:rPr>
        <w:t>Latorre</w:t>
      </w:r>
      <w:proofErr w:type="spellEnd"/>
      <w:r w:rsidRPr="0055480E">
        <w:rPr>
          <w:rFonts w:cs="Arial"/>
        </w:rPr>
        <w:t xml:space="preserve"> Simão: </w:t>
      </w:r>
      <w:r w:rsidRPr="0055480E">
        <w:rPr>
          <w:rFonts w:cs="Arial"/>
          <w:b/>
          <w:bCs/>
          <w:color w:val="92D050"/>
        </w:rPr>
        <w:t>PRESENTE</w:t>
      </w:r>
    </w:p>
    <w:p w14:paraId="2994BD77" w14:textId="77777777" w:rsidR="0055480E" w:rsidRPr="0055480E" w:rsidRDefault="0055480E" w:rsidP="0055480E">
      <w:pPr>
        <w:rPr>
          <w:rFonts w:cs="Arial"/>
        </w:rPr>
      </w:pPr>
      <w:r w:rsidRPr="0055480E">
        <w:rPr>
          <w:rFonts w:cs="Arial"/>
        </w:rPr>
        <w:t xml:space="preserve">Henrique Oliveira da Silva: </w:t>
      </w:r>
      <w:r w:rsidRPr="0055480E">
        <w:rPr>
          <w:rFonts w:cs="Arial"/>
          <w:b/>
          <w:bCs/>
          <w:color w:val="92D050"/>
        </w:rPr>
        <w:t>PRESENTE (P.O.)</w:t>
      </w:r>
    </w:p>
    <w:p w14:paraId="4A354364" w14:textId="77777777" w:rsidR="0055480E" w:rsidRPr="0055480E" w:rsidRDefault="0055480E" w:rsidP="0055480E">
      <w:pPr>
        <w:rPr>
          <w:rFonts w:cs="Arial"/>
        </w:rPr>
      </w:pPr>
      <w:r w:rsidRPr="0055480E">
        <w:rPr>
          <w:rFonts w:cs="Arial"/>
        </w:rPr>
        <w:t xml:space="preserve">Júlia Araripe Lopes: </w:t>
      </w:r>
      <w:r w:rsidRPr="0055480E">
        <w:rPr>
          <w:rFonts w:cs="Arial"/>
          <w:b/>
          <w:bCs/>
          <w:color w:val="92D050"/>
        </w:rPr>
        <w:t>PRESENTE</w:t>
      </w:r>
    </w:p>
    <w:p w14:paraId="78671FE7" w14:textId="77777777" w:rsidR="0055480E" w:rsidRPr="0055480E" w:rsidRDefault="0055480E" w:rsidP="0055480E">
      <w:pPr>
        <w:rPr>
          <w:rFonts w:cs="Arial"/>
        </w:rPr>
      </w:pPr>
      <w:proofErr w:type="spellStart"/>
      <w:r w:rsidRPr="0055480E">
        <w:rPr>
          <w:rFonts w:cs="Arial"/>
        </w:rPr>
        <w:t>Kaique</w:t>
      </w:r>
      <w:proofErr w:type="spellEnd"/>
      <w:r w:rsidRPr="0055480E">
        <w:rPr>
          <w:rFonts w:cs="Arial"/>
        </w:rPr>
        <w:t xml:space="preserve"> Siqueira Santana: </w:t>
      </w:r>
      <w:r w:rsidRPr="0055480E">
        <w:rPr>
          <w:rFonts w:cs="Arial"/>
          <w:b/>
          <w:bCs/>
          <w:color w:val="92D050"/>
        </w:rPr>
        <w:t>PRESENTE</w:t>
      </w:r>
    </w:p>
    <w:p w14:paraId="273FD32F" w14:textId="77777777" w:rsidR="0055480E" w:rsidRPr="0055480E" w:rsidRDefault="0055480E" w:rsidP="0055480E">
      <w:pPr>
        <w:rPr>
          <w:rFonts w:cs="Arial"/>
        </w:rPr>
      </w:pPr>
      <w:r w:rsidRPr="0055480E">
        <w:rPr>
          <w:rFonts w:cs="Arial"/>
        </w:rPr>
        <w:t xml:space="preserve">Marco </w:t>
      </w:r>
      <w:proofErr w:type="spellStart"/>
      <w:r w:rsidRPr="0055480E">
        <w:rPr>
          <w:rFonts w:cs="Arial"/>
        </w:rPr>
        <w:t>Antonio</w:t>
      </w:r>
      <w:proofErr w:type="spellEnd"/>
      <w:r w:rsidRPr="0055480E">
        <w:rPr>
          <w:rFonts w:cs="Arial"/>
        </w:rPr>
        <w:t xml:space="preserve"> Campos Junior: </w:t>
      </w:r>
      <w:r w:rsidRPr="0055480E">
        <w:rPr>
          <w:rFonts w:cs="Arial"/>
          <w:b/>
          <w:bCs/>
          <w:color w:val="92D050"/>
        </w:rPr>
        <w:t>PRESENTE (SCRUM)</w:t>
      </w:r>
    </w:p>
    <w:p w14:paraId="56958C10" w14:textId="77777777" w:rsidR="0055480E" w:rsidRPr="0055480E" w:rsidRDefault="0055480E" w:rsidP="0055480E">
      <w:pPr>
        <w:rPr>
          <w:rFonts w:cs="Arial"/>
          <w:b/>
          <w:bCs/>
          <w:color w:val="92D050"/>
        </w:rPr>
      </w:pPr>
      <w:r w:rsidRPr="0055480E">
        <w:rPr>
          <w:rFonts w:cs="Arial"/>
        </w:rPr>
        <w:t>Mateus do Carmo Souza:</w:t>
      </w:r>
      <w:r w:rsidRPr="0055480E">
        <w:rPr>
          <w:rFonts w:cs="Arial"/>
          <w:b/>
          <w:bCs/>
          <w:color w:val="92D050"/>
        </w:rPr>
        <w:t xml:space="preserve"> PRESENTE</w:t>
      </w:r>
    </w:p>
    <w:p w14:paraId="422B216C" w14:textId="77777777" w:rsidR="0055480E" w:rsidRPr="0055480E" w:rsidRDefault="0055480E" w:rsidP="0055480E">
      <w:pPr>
        <w:rPr>
          <w:rFonts w:cs="Arial"/>
          <w:b/>
          <w:bCs/>
          <w:color w:val="92D050"/>
        </w:rPr>
      </w:pPr>
    </w:p>
    <w:p w14:paraId="0BADFD63" w14:textId="77777777" w:rsidR="0055480E" w:rsidRPr="0055480E" w:rsidRDefault="0055480E" w:rsidP="0055480E">
      <w:pPr>
        <w:rPr>
          <w:rFonts w:cs="Arial"/>
          <w:b/>
          <w:bCs/>
        </w:rPr>
      </w:pPr>
      <w:r w:rsidRPr="0055480E">
        <w:rPr>
          <w:rFonts w:cs="Arial"/>
          <w:b/>
          <w:bCs/>
        </w:rPr>
        <w:t>Assuntos discutindo e principais decisões:</w:t>
      </w:r>
    </w:p>
    <w:p w14:paraId="2CDE6794" w14:textId="77777777" w:rsidR="0055480E" w:rsidRPr="0055480E" w:rsidRDefault="0055480E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Conversa  sobre os possíveis entregáveis de outras sprints e os atuais;</w:t>
      </w:r>
    </w:p>
    <w:p w14:paraId="6B385D79" w14:textId="77777777" w:rsidR="0055480E" w:rsidRPr="0055480E" w:rsidRDefault="0055480E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Definição do nome da empresa (</w:t>
      </w:r>
      <w:proofErr w:type="spellStart"/>
      <w:r w:rsidRPr="0055480E">
        <w:rPr>
          <w:rFonts w:cs="Arial"/>
        </w:rPr>
        <w:t>MoniToll</w:t>
      </w:r>
      <w:proofErr w:type="spellEnd"/>
      <w:r w:rsidRPr="0055480E">
        <w:rPr>
          <w:rFonts w:cs="Arial"/>
        </w:rPr>
        <w:t>);</w:t>
      </w:r>
    </w:p>
    <w:p w14:paraId="6C66DA73" w14:textId="77777777" w:rsidR="0055480E" w:rsidRPr="0055480E" w:rsidRDefault="0055480E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Definição e design do Site Institucional;</w:t>
      </w:r>
    </w:p>
    <w:p w14:paraId="40D75268" w14:textId="77777777" w:rsidR="0055480E" w:rsidRPr="0055480E" w:rsidRDefault="0055480E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Assuntos e tarefas pendentes para a semana.</w:t>
      </w:r>
    </w:p>
    <w:p w14:paraId="1F813786" w14:textId="77777777" w:rsidR="0055480E" w:rsidRPr="0055480E" w:rsidRDefault="0055480E" w:rsidP="0055480E">
      <w:pPr>
        <w:rPr>
          <w:rFonts w:cs="Arial"/>
          <w:b/>
          <w:bCs/>
        </w:rPr>
      </w:pPr>
    </w:p>
    <w:p w14:paraId="3B3BDE0E" w14:textId="77777777" w:rsidR="0055480E" w:rsidRPr="0055480E" w:rsidRDefault="0055480E" w:rsidP="0055480E">
      <w:pPr>
        <w:rPr>
          <w:rFonts w:cs="Arial"/>
          <w:b/>
          <w:bCs/>
        </w:rPr>
      </w:pPr>
      <w:r w:rsidRPr="0055480E">
        <w:rPr>
          <w:rFonts w:cs="Arial"/>
          <w:b/>
          <w:bCs/>
        </w:rPr>
        <w:t>Plano de Ação para a próxima Sprint:</w:t>
      </w:r>
    </w:p>
    <w:p w14:paraId="02C298C7" w14:textId="77777777" w:rsidR="0055480E" w:rsidRPr="0055480E" w:rsidRDefault="0055480E">
      <w:pPr>
        <w:pStyle w:val="PargrafodaLista"/>
        <w:numPr>
          <w:ilvl w:val="0"/>
          <w:numId w:val="16"/>
        </w:numPr>
        <w:tabs>
          <w:tab w:val="clear" w:pos="851"/>
        </w:tabs>
        <w:spacing w:after="160" w:line="259" w:lineRule="auto"/>
        <w:jc w:val="left"/>
        <w:rPr>
          <w:rFonts w:cs="Arial"/>
          <w:b/>
          <w:bCs/>
        </w:rPr>
      </w:pPr>
      <w:r w:rsidRPr="0055480E">
        <w:rPr>
          <w:rFonts w:cs="Arial"/>
        </w:rPr>
        <w:t>Questionar sobre os entregáveis ao cliente;</w:t>
      </w:r>
    </w:p>
    <w:p w14:paraId="7E6BCE06" w14:textId="77777777" w:rsidR="0055480E" w:rsidRPr="0055480E" w:rsidRDefault="0055480E">
      <w:pPr>
        <w:pStyle w:val="PargrafodaLista"/>
        <w:numPr>
          <w:ilvl w:val="0"/>
          <w:numId w:val="16"/>
        </w:numPr>
        <w:tabs>
          <w:tab w:val="clear" w:pos="851"/>
        </w:tabs>
        <w:spacing w:after="160" w:line="259" w:lineRule="auto"/>
        <w:jc w:val="left"/>
        <w:rPr>
          <w:rFonts w:cs="Arial"/>
          <w:b/>
          <w:bCs/>
        </w:rPr>
      </w:pPr>
      <w:r w:rsidRPr="0055480E">
        <w:rPr>
          <w:rFonts w:cs="Arial"/>
        </w:rPr>
        <w:t>Melhor separação de tarefas;</w:t>
      </w:r>
    </w:p>
    <w:p w14:paraId="08CBC42E" w14:textId="77777777" w:rsidR="0055480E" w:rsidRPr="0055480E" w:rsidRDefault="0055480E">
      <w:pPr>
        <w:pStyle w:val="PargrafodaLista"/>
        <w:numPr>
          <w:ilvl w:val="0"/>
          <w:numId w:val="16"/>
        </w:numPr>
        <w:tabs>
          <w:tab w:val="clear" w:pos="851"/>
        </w:tabs>
        <w:spacing w:after="160" w:line="259" w:lineRule="auto"/>
        <w:jc w:val="left"/>
        <w:rPr>
          <w:rFonts w:cs="Arial"/>
          <w:b/>
          <w:bCs/>
        </w:rPr>
      </w:pPr>
      <w:r w:rsidRPr="0055480E">
        <w:rPr>
          <w:rFonts w:cs="Arial"/>
        </w:rPr>
        <w:lastRenderedPageBreak/>
        <w:t>Pendentes próxima semana.</w:t>
      </w:r>
    </w:p>
    <w:p w14:paraId="0C31D6D4" w14:textId="77777777" w:rsidR="0055480E" w:rsidRPr="0055480E" w:rsidRDefault="0055480E" w:rsidP="0055480E">
      <w:pPr>
        <w:rPr>
          <w:rFonts w:cs="Arial"/>
          <w:b/>
          <w:bCs/>
        </w:rPr>
      </w:pPr>
    </w:p>
    <w:p w14:paraId="6F0B4CBE" w14:textId="77777777" w:rsidR="0055480E" w:rsidRPr="0055480E" w:rsidRDefault="0055480E" w:rsidP="0055480E">
      <w:pPr>
        <w:rPr>
          <w:rFonts w:cs="Arial"/>
          <w:b/>
          <w:bCs/>
        </w:rPr>
      </w:pPr>
    </w:p>
    <w:p w14:paraId="1F8C0B0A" w14:textId="77777777" w:rsidR="0055480E" w:rsidRPr="0055480E" w:rsidRDefault="0055480E" w:rsidP="0055480E">
      <w:pPr>
        <w:rPr>
          <w:rFonts w:cs="Arial"/>
          <w:b/>
          <w:bCs/>
        </w:rPr>
      </w:pPr>
      <w:r w:rsidRPr="0055480E">
        <w:rPr>
          <w:rFonts w:cs="Arial"/>
          <w:b/>
          <w:bCs/>
        </w:rPr>
        <w:t>Reunião do dia 10/08/2022 (Online – 20h às 21h)</w:t>
      </w:r>
    </w:p>
    <w:p w14:paraId="5A903567" w14:textId="77777777" w:rsidR="0055480E" w:rsidRPr="0055480E" w:rsidRDefault="0055480E" w:rsidP="0055480E">
      <w:pPr>
        <w:rPr>
          <w:rFonts w:cs="Arial"/>
        </w:rPr>
      </w:pPr>
      <w:r w:rsidRPr="0055480E">
        <w:rPr>
          <w:rFonts w:cs="Arial"/>
        </w:rPr>
        <w:t>PARTICIPANTES:</w:t>
      </w:r>
    </w:p>
    <w:p w14:paraId="695DA827" w14:textId="77777777" w:rsidR="0055480E" w:rsidRPr="0055480E" w:rsidRDefault="0055480E" w:rsidP="0055480E">
      <w:pPr>
        <w:rPr>
          <w:rFonts w:cs="Arial"/>
          <w:b/>
          <w:bCs/>
          <w:color w:val="92D050"/>
        </w:rPr>
      </w:pPr>
      <w:r w:rsidRPr="0055480E">
        <w:rPr>
          <w:rFonts w:cs="Arial"/>
        </w:rPr>
        <w:t xml:space="preserve">Arthur Felix </w:t>
      </w:r>
      <w:proofErr w:type="spellStart"/>
      <w:r w:rsidRPr="0055480E">
        <w:rPr>
          <w:rFonts w:cs="Arial"/>
        </w:rPr>
        <w:t>Latorre</w:t>
      </w:r>
      <w:proofErr w:type="spellEnd"/>
      <w:r w:rsidRPr="0055480E">
        <w:rPr>
          <w:rFonts w:cs="Arial"/>
        </w:rPr>
        <w:t xml:space="preserve"> Simão: </w:t>
      </w:r>
      <w:r w:rsidRPr="0055480E">
        <w:rPr>
          <w:rFonts w:cs="Arial"/>
          <w:b/>
          <w:bCs/>
          <w:color w:val="92D050"/>
        </w:rPr>
        <w:t>PRESENTE</w:t>
      </w:r>
    </w:p>
    <w:p w14:paraId="4908C40C" w14:textId="77777777" w:rsidR="0055480E" w:rsidRPr="0055480E" w:rsidRDefault="0055480E" w:rsidP="0055480E">
      <w:pPr>
        <w:rPr>
          <w:rFonts w:cs="Arial"/>
        </w:rPr>
      </w:pPr>
      <w:r w:rsidRPr="0055480E">
        <w:rPr>
          <w:rFonts w:cs="Arial"/>
        </w:rPr>
        <w:t xml:space="preserve">Henrique Oliveira da Silva: </w:t>
      </w:r>
      <w:r w:rsidRPr="0055480E">
        <w:rPr>
          <w:rFonts w:cs="Arial"/>
          <w:b/>
          <w:bCs/>
          <w:color w:val="92D050"/>
        </w:rPr>
        <w:t>PRESENTE (P.O.)</w:t>
      </w:r>
    </w:p>
    <w:p w14:paraId="7055DF11" w14:textId="77777777" w:rsidR="0055480E" w:rsidRPr="0055480E" w:rsidRDefault="0055480E" w:rsidP="0055480E">
      <w:pPr>
        <w:rPr>
          <w:rFonts w:cs="Arial"/>
        </w:rPr>
      </w:pPr>
      <w:r w:rsidRPr="0055480E">
        <w:rPr>
          <w:rFonts w:cs="Arial"/>
        </w:rPr>
        <w:t xml:space="preserve">Júlia Araripe Lopes: </w:t>
      </w:r>
      <w:r w:rsidRPr="0055480E">
        <w:rPr>
          <w:rFonts w:cs="Arial"/>
          <w:b/>
          <w:bCs/>
          <w:color w:val="92D050"/>
        </w:rPr>
        <w:t>PRESENTE (SCRUM)</w:t>
      </w:r>
    </w:p>
    <w:p w14:paraId="295B7FCB" w14:textId="77777777" w:rsidR="0055480E" w:rsidRPr="0055480E" w:rsidRDefault="0055480E" w:rsidP="0055480E">
      <w:pPr>
        <w:rPr>
          <w:rFonts w:cs="Arial"/>
        </w:rPr>
      </w:pPr>
      <w:proofErr w:type="spellStart"/>
      <w:r w:rsidRPr="0055480E">
        <w:rPr>
          <w:rFonts w:cs="Arial"/>
        </w:rPr>
        <w:t>Kaique</w:t>
      </w:r>
      <w:proofErr w:type="spellEnd"/>
      <w:r w:rsidRPr="0055480E">
        <w:rPr>
          <w:rFonts w:cs="Arial"/>
        </w:rPr>
        <w:t xml:space="preserve"> Siqueira Santana: </w:t>
      </w:r>
      <w:r w:rsidRPr="0055480E">
        <w:rPr>
          <w:rFonts w:cs="Arial"/>
          <w:b/>
          <w:bCs/>
          <w:color w:val="92D050"/>
        </w:rPr>
        <w:t>PRESENTE</w:t>
      </w:r>
    </w:p>
    <w:p w14:paraId="364268E3" w14:textId="77777777" w:rsidR="0055480E" w:rsidRPr="0055480E" w:rsidRDefault="0055480E" w:rsidP="0055480E">
      <w:pPr>
        <w:rPr>
          <w:rFonts w:cs="Arial"/>
        </w:rPr>
      </w:pPr>
      <w:r w:rsidRPr="0055480E">
        <w:rPr>
          <w:rFonts w:cs="Arial"/>
        </w:rPr>
        <w:t xml:space="preserve">Marco </w:t>
      </w:r>
      <w:proofErr w:type="spellStart"/>
      <w:r w:rsidRPr="0055480E">
        <w:rPr>
          <w:rFonts w:cs="Arial"/>
        </w:rPr>
        <w:t>Antonio</w:t>
      </w:r>
      <w:proofErr w:type="spellEnd"/>
      <w:r w:rsidRPr="0055480E">
        <w:rPr>
          <w:rFonts w:cs="Arial"/>
        </w:rPr>
        <w:t xml:space="preserve"> Campos Junior: </w:t>
      </w:r>
      <w:r w:rsidRPr="0055480E">
        <w:rPr>
          <w:rFonts w:cs="Arial"/>
          <w:b/>
          <w:bCs/>
          <w:color w:val="92D050"/>
        </w:rPr>
        <w:t>PRESENTE (P.O.)</w:t>
      </w:r>
    </w:p>
    <w:p w14:paraId="2CBE93A6" w14:textId="77777777" w:rsidR="0055480E" w:rsidRPr="0055480E" w:rsidRDefault="0055480E" w:rsidP="0055480E">
      <w:pPr>
        <w:rPr>
          <w:rFonts w:cs="Arial"/>
          <w:b/>
          <w:bCs/>
          <w:color w:val="92D050"/>
        </w:rPr>
      </w:pPr>
      <w:r w:rsidRPr="0055480E">
        <w:rPr>
          <w:rFonts w:cs="Arial"/>
        </w:rPr>
        <w:t>Mateus do Carmo Souza:</w:t>
      </w:r>
      <w:r w:rsidRPr="0055480E">
        <w:rPr>
          <w:rFonts w:cs="Arial"/>
          <w:b/>
          <w:bCs/>
          <w:color w:val="92D050"/>
        </w:rPr>
        <w:t xml:space="preserve"> PRESENTE</w:t>
      </w:r>
    </w:p>
    <w:p w14:paraId="26331036" w14:textId="77777777" w:rsidR="0055480E" w:rsidRPr="0055480E" w:rsidRDefault="0055480E" w:rsidP="0055480E">
      <w:pPr>
        <w:rPr>
          <w:rFonts w:cs="Arial"/>
          <w:b/>
          <w:bCs/>
          <w:color w:val="92D050"/>
        </w:rPr>
      </w:pPr>
    </w:p>
    <w:p w14:paraId="1001B758" w14:textId="77777777" w:rsidR="0055480E" w:rsidRPr="0055480E" w:rsidRDefault="0055480E" w:rsidP="0055480E">
      <w:pPr>
        <w:rPr>
          <w:rFonts w:cs="Arial"/>
          <w:b/>
          <w:bCs/>
        </w:rPr>
      </w:pPr>
      <w:r w:rsidRPr="0055480E">
        <w:rPr>
          <w:rFonts w:cs="Arial"/>
          <w:b/>
          <w:bCs/>
        </w:rPr>
        <w:t>Assuntos discutindo e principais decisões:</w:t>
      </w:r>
    </w:p>
    <w:p w14:paraId="2CE368A3" w14:textId="77777777" w:rsidR="0055480E" w:rsidRPr="0055480E" w:rsidRDefault="0055480E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Assuntos e tarefas pendentes para a semana;</w:t>
      </w:r>
    </w:p>
    <w:p w14:paraId="2B31FB80" w14:textId="77777777" w:rsidR="0055480E" w:rsidRPr="0055480E" w:rsidRDefault="0055480E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Separação de tarefas por integrantes:</w:t>
      </w:r>
      <w:r w:rsidRPr="0055480E">
        <w:rPr>
          <w:rFonts w:cs="Arial"/>
        </w:rPr>
        <w:br/>
        <w:t xml:space="preserve">Documentação: Henrique, Júlia e </w:t>
      </w:r>
      <w:proofErr w:type="spellStart"/>
      <w:r w:rsidRPr="0055480E">
        <w:rPr>
          <w:rFonts w:cs="Arial"/>
        </w:rPr>
        <w:t>Kaique</w:t>
      </w:r>
      <w:proofErr w:type="spellEnd"/>
      <w:r w:rsidRPr="0055480E">
        <w:rPr>
          <w:rFonts w:cs="Arial"/>
        </w:rPr>
        <w:t xml:space="preserve"> </w:t>
      </w:r>
    </w:p>
    <w:p w14:paraId="378A1F83" w14:textId="77777777" w:rsidR="0055480E" w:rsidRPr="0055480E" w:rsidRDefault="0055480E" w:rsidP="0055480E">
      <w:pPr>
        <w:pStyle w:val="PargrafodaLista"/>
        <w:rPr>
          <w:rFonts w:cs="Arial"/>
        </w:rPr>
      </w:pPr>
      <w:r w:rsidRPr="0055480E">
        <w:rPr>
          <w:rFonts w:cs="Arial"/>
        </w:rPr>
        <w:t xml:space="preserve">Modelagem de Dados: Mateus, Marco e Arthur </w:t>
      </w:r>
    </w:p>
    <w:p w14:paraId="48E7BF67" w14:textId="77777777" w:rsidR="0055480E" w:rsidRPr="0055480E" w:rsidRDefault="0055480E" w:rsidP="0055480E">
      <w:pPr>
        <w:pStyle w:val="PargrafodaLista"/>
        <w:rPr>
          <w:rFonts w:cs="Arial"/>
        </w:rPr>
      </w:pPr>
      <w:r w:rsidRPr="0055480E">
        <w:rPr>
          <w:rFonts w:cs="Arial"/>
        </w:rPr>
        <w:t xml:space="preserve">Diagrama de Visão de Negócio: </w:t>
      </w:r>
      <w:proofErr w:type="spellStart"/>
      <w:r w:rsidRPr="0055480E">
        <w:rPr>
          <w:rFonts w:cs="Arial"/>
        </w:rPr>
        <w:t>Kaique</w:t>
      </w:r>
      <w:proofErr w:type="spellEnd"/>
      <w:r w:rsidRPr="0055480E">
        <w:rPr>
          <w:rFonts w:cs="Arial"/>
        </w:rPr>
        <w:t xml:space="preserve"> </w:t>
      </w:r>
    </w:p>
    <w:p w14:paraId="7DA6B1F3" w14:textId="77777777" w:rsidR="0055480E" w:rsidRPr="0055480E" w:rsidRDefault="0055480E" w:rsidP="0055480E">
      <w:pPr>
        <w:pStyle w:val="PargrafodaLista"/>
        <w:rPr>
          <w:rFonts w:cs="Arial"/>
        </w:rPr>
      </w:pPr>
      <w:proofErr w:type="spellStart"/>
      <w:r w:rsidRPr="0055480E">
        <w:rPr>
          <w:rFonts w:cs="Arial"/>
        </w:rPr>
        <w:t>Proto-Persona</w:t>
      </w:r>
      <w:proofErr w:type="spellEnd"/>
      <w:r w:rsidRPr="0055480E">
        <w:rPr>
          <w:rFonts w:cs="Arial"/>
        </w:rPr>
        <w:t xml:space="preserve">: Henrique e Júlia </w:t>
      </w:r>
    </w:p>
    <w:p w14:paraId="7F05A7D1" w14:textId="77777777" w:rsidR="0055480E" w:rsidRPr="0055480E" w:rsidRDefault="0055480E" w:rsidP="0055480E">
      <w:pPr>
        <w:pStyle w:val="PargrafodaLista"/>
        <w:rPr>
          <w:rFonts w:cs="Arial"/>
        </w:rPr>
      </w:pPr>
      <w:r w:rsidRPr="0055480E">
        <w:rPr>
          <w:rFonts w:cs="Arial"/>
        </w:rPr>
        <w:t xml:space="preserve">Help-Desk: Júlia e </w:t>
      </w:r>
      <w:proofErr w:type="spellStart"/>
      <w:r w:rsidRPr="0055480E">
        <w:rPr>
          <w:rFonts w:cs="Arial"/>
        </w:rPr>
        <w:t>Kaique</w:t>
      </w:r>
      <w:proofErr w:type="spellEnd"/>
      <w:r w:rsidRPr="0055480E">
        <w:rPr>
          <w:rFonts w:cs="Arial"/>
        </w:rPr>
        <w:t xml:space="preserve"> </w:t>
      </w:r>
    </w:p>
    <w:p w14:paraId="1703F68A" w14:textId="77777777" w:rsidR="0055480E" w:rsidRPr="0055480E" w:rsidRDefault="0055480E" w:rsidP="0055480E">
      <w:pPr>
        <w:pStyle w:val="PargrafodaLista"/>
        <w:rPr>
          <w:rFonts w:cs="Arial"/>
        </w:rPr>
      </w:pPr>
      <w:r w:rsidRPr="0055480E">
        <w:rPr>
          <w:rFonts w:cs="Arial"/>
          <w:u w:val="single"/>
        </w:rPr>
        <w:t>Organização</w:t>
      </w:r>
      <w:r w:rsidRPr="0055480E">
        <w:rPr>
          <w:rFonts w:cs="Arial"/>
        </w:rPr>
        <w:t xml:space="preserve"> Site Institucional: Marco e Mateus </w:t>
      </w:r>
    </w:p>
    <w:p w14:paraId="0E15B81E" w14:textId="77777777" w:rsidR="0055480E" w:rsidRPr="0055480E" w:rsidRDefault="0055480E" w:rsidP="0055480E">
      <w:pPr>
        <w:pStyle w:val="PargrafodaLista"/>
        <w:rPr>
          <w:rFonts w:cs="Arial"/>
        </w:rPr>
      </w:pPr>
      <w:r w:rsidRPr="0055480E">
        <w:rPr>
          <w:rFonts w:cs="Arial"/>
        </w:rPr>
        <w:t xml:space="preserve">Manual de Instalação (app que instala no PC que vai ser monitorado): Arthur </w:t>
      </w:r>
    </w:p>
    <w:p w14:paraId="72452246" w14:textId="77777777" w:rsidR="0055480E" w:rsidRPr="0055480E" w:rsidRDefault="0055480E" w:rsidP="0055480E">
      <w:pPr>
        <w:rPr>
          <w:rFonts w:cs="Arial"/>
          <w:b/>
          <w:bCs/>
        </w:rPr>
      </w:pPr>
    </w:p>
    <w:p w14:paraId="6140CD4A" w14:textId="77777777" w:rsidR="0055480E" w:rsidRPr="0055480E" w:rsidRDefault="0055480E" w:rsidP="0055480E">
      <w:pPr>
        <w:rPr>
          <w:rFonts w:cs="Arial"/>
          <w:b/>
          <w:bCs/>
        </w:rPr>
      </w:pPr>
      <w:r w:rsidRPr="0055480E">
        <w:rPr>
          <w:rFonts w:cs="Arial"/>
          <w:b/>
          <w:bCs/>
        </w:rPr>
        <w:t>Plano de Ação para a próxima Sprint:</w:t>
      </w:r>
    </w:p>
    <w:p w14:paraId="0E108573" w14:textId="77777777" w:rsidR="0055480E" w:rsidRPr="0055480E" w:rsidRDefault="0055480E">
      <w:pPr>
        <w:pStyle w:val="PargrafodaLista"/>
        <w:numPr>
          <w:ilvl w:val="0"/>
          <w:numId w:val="17"/>
        </w:numPr>
        <w:tabs>
          <w:tab w:val="clear" w:pos="851"/>
        </w:tabs>
        <w:spacing w:after="160" w:line="259" w:lineRule="auto"/>
        <w:jc w:val="left"/>
        <w:rPr>
          <w:rFonts w:cs="Arial"/>
          <w:b/>
          <w:bCs/>
        </w:rPr>
      </w:pPr>
      <w:r w:rsidRPr="0055480E">
        <w:rPr>
          <w:rFonts w:cs="Arial"/>
        </w:rPr>
        <w:t>Tarefas iniciadas/em andamento</w:t>
      </w:r>
    </w:p>
    <w:p w14:paraId="2ADC4008" w14:textId="77777777" w:rsidR="0055480E" w:rsidRPr="0055480E" w:rsidRDefault="0055480E">
      <w:pPr>
        <w:pStyle w:val="PargrafodaLista"/>
        <w:numPr>
          <w:ilvl w:val="0"/>
          <w:numId w:val="17"/>
        </w:numPr>
        <w:tabs>
          <w:tab w:val="clear" w:pos="851"/>
        </w:tabs>
        <w:spacing w:after="160" w:line="259" w:lineRule="auto"/>
        <w:jc w:val="left"/>
        <w:rPr>
          <w:rFonts w:cs="Arial"/>
          <w:b/>
          <w:bCs/>
        </w:rPr>
      </w:pPr>
      <w:r w:rsidRPr="0055480E">
        <w:rPr>
          <w:rFonts w:cs="Arial"/>
        </w:rPr>
        <w:t>Tirar dúvidas com o cliente</w:t>
      </w:r>
    </w:p>
    <w:p w14:paraId="5E912FAC" w14:textId="77777777" w:rsidR="0055480E" w:rsidRPr="0055480E" w:rsidRDefault="0055480E" w:rsidP="0055480E">
      <w:pPr>
        <w:rPr>
          <w:rFonts w:cs="Arial"/>
          <w:b/>
          <w:bCs/>
        </w:rPr>
      </w:pPr>
    </w:p>
    <w:p w14:paraId="02DEBF3E" w14:textId="77777777" w:rsidR="0055480E" w:rsidRPr="0055480E" w:rsidRDefault="0055480E" w:rsidP="0055480E">
      <w:pPr>
        <w:rPr>
          <w:rFonts w:cs="Arial"/>
          <w:b/>
          <w:bCs/>
        </w:rPr>
      </w:pPr>
    </w:p>
    <w:p w14:paraId="365B5443" w14:textId="77777777" w:rsidR="0055480E" w:rsidRPr="0055480E" w:rsidRDefault="0055480E" w:rsidP="0055480E">
      <w:pPr>
        <w:rPr>
          <w:rFonts w:cs="Arial"/>
          <w:b/>
          <w:bCs/>
        </w:rPr>
      </w:pPr>
      <w:r w:rsidRPr="0055480E">
        <w:rPr>
          <w:rFonts w:cs="Arial"/>
          <w:b/>
          <w:bCs/>
        </w:rPr>
        <w:t>Reunião do dia 16/08/2022 (Online – 20h às 21h)</w:t>
      </w:r>
    </w:p>
    <w:p w14:paraId="68BC64A8" w14:textId="77777777" w:rsidR="0055480E" w:rsidRPr="0055480E" w:rsidRDefault="0055480E" w:rsidP="0055480E">
      <w:pPr>
        <w:rPr>
          <w:rFonts w:cs="Arial"/>
        </w:rPr>
      </w:pPr>
      <w:r w:rsidRPr="0055480E">
        <w:rPr>
          <w:rFonts w:cs="Arial"/>
        </w:rPr>
        <w:t>PARTICIPANTES:</w:t>
      </w:r>
    </w:p>
    <w:p w14:paraId="1E6E7B77" w14:textId="77777777" w:rsidR="0055480E" w:rsidRPr="0055480E" w:rsidRDefault="0055480E" w:rsidP="0055480E">
      <w:pPr>
        <w:rPr>
          <w:rFonts w:cs="Arial"/>
          <w:b/>
          <w:bCs/>
          <w:color w:val="92D050"/>
        </w:rPr>
      </w:pPr>
      <w:r w:rsidRPr="0055480E">
        <w:rPr>
          <w:rFonts w:cs="Arial"/>
        </w:rPr>
        <w:t xml:space="preserve">Arthur Felix </w:t>
      </w:r>
      <w:proofErr w:type="spellStart"/>
      <w:r w:rsidRPr="0055480E">
        <w:rPr>
          <w:rFonts w:cs="Arial"/>
        </w:rPr>
        <w:t>Latorre</w:t>
      </w:r>
      <w:proofErr w:type="spellEnd"/>
      <w:r w:rsidRPr="0055480E">
        <w:rPr>
          <w:rFonts w:cs="Arial"/>
        </w:rPr>
        <w:t xml:space="preserve"> Simão: </w:t>
      </w:r>
      <w:r w:rsidRPr="0055480E">
        <w:rPr>
          <w:rFonts w:cs="Arial"/>
          <w:b/>
          <w:bCs/>
          <w:color w:val="92D050"/>
        </w:rPr>
        <w:t>PRESENTE</w:t>
      </w:r>
    </w:p>
    <w:p w14:paraId="0F83566E" w14:textId="77777777" w:rsidR="0055480E" w:rsidRPr="0055480E" w:rsidRDefault="0055480E" w:rsidP="0055480E">
      <w:pPr>
        <w:rPr>
          <w:rFonts w:cs="Arial"/>
        </w:rPr>
      </w:pPr>
      <w:r w:rsidRPr="0055480E">
        <w:rPr>
          <w:rFonts w:cs="Arial"/>
        </w:rPr>
        <w:t xml:space="preserve">Henrique Oliveira da Silva: </w:t>
      </w:r>
      <w:r w:rsidRPr="0055480E">
        <w:rPr>
          <w:rFonts w:cs="Arial"/>
          <w:b/>
          <w:bCs/>
          <w:color w:val="92D050"/>
        </w:rPr>
        <w:t>PRESENTE</w:t>
      </w:r>
    </w:p>
    <w:p w14:paraId="3C977767" w14:textId="77777777" w:rsidR="0055480E" w:rsidRPr="0055480E" w:rsidRDefault="0055480E" w:rsidP="0055480E">
      <w:pPr>
        <w:rPr>
          <w:rFonts w:cs="Arial"/>
        </w:rPr>
      </w:pPr>
      <w:r w:rsidRPr="0055480E">
        <w:rPr>
          <w:rFonts w:cs="Arial"/>
        </w:rPr>
        <w:t xml:space="preserve">Júlia Araripe Lopes: </w:t>
      </w:r>
      <w:r w:rsidRPr="0055480E">
        <w:rPr>
          <w:rFonts w:cs="Arial"/>
          <w:b/>
          <w:bCs/>
          <w:color w:val="92D050"/>
        </w:rPr>
        <w:t>PRESENTE (SCRUM)</w:t>
      </w:r>
    </w:p>
    <w:p w14:paraId="19CC8229" w14:textId="77777777" w:rsidR="0055480E" w:rsidRPr="0055480E" w:rsidRDefault="0055480E" w:rsidP="0055480E">
      <w:pPr>
        <w:rPr>
          <w:rFonts w:cs="Arial"/>
        </w:rPr>
      </w:pPr>
      <w:proofErr w:type="spellStart"/>
      <w:r w:rsidRPr="0055480E">
        <w:rPr>
          <w:rFonts w:cs="Arial"/>
        </w:rPr>
        <w:lastRenderedPageBreak/>
        <w:t>Kaique</w:t>
      </w:r>
      <w:proofErr w:type="spellEnd"/>
      <w:r w:rsidRPr="0055480E">
        <w:rPr>
          <w:rFonts w:cs="Arial"/>
        </w:rPr>
        <w:t xml:space="preserve"> Siqueira Santana: </w:t>
      </w:r>
      <w:r w:rsidRPr="0055480E">
        <w:rPr>
          <w:rFonts w:cs="Arial"/>
          <w:b/>
          <w:bCs/>
          <w:color w:val="92D050"/>
        </w:rPr>
        <w:t>PRESENTE</w:t>
      </w:r>
    </w:p>
    <w:p w14:paraId="55AA2D45" w14:textId="77777777" w:rsidR="0055480E" w:rsidRPr="0055480E" w:rsidRDefault="0055480E" w:rsidP="0055480E">
      <w:pPr>
        <w:rPr>
          <w:rFonts w:cs="Arial"/>
        </w:rPr>
      </w:pPr>
      <w:r w:rsidRPr="0055480E">
        <w:rPr>
          <w:rFonts w:cs="Arial"/>
        </w:rPr>
        <w:t xml:space="preserve">Marco </w:t>
      </w:r>
      <w:proofErr w:type="spellStart"/>
      <w:r w:rsidRPr="0055480E">
        <w:rPr>
          <w:rFonts w:cs="Arial"/>
        </w:rPr>
        <w:t>Antonio</w:t>
      </w:r>
      <w:proofErr w:type="spellEnd"/>
      <w:r w:rsidRPr="0055480E">
        <w:rPr>
          <w:rFonts w:cs="Arial"/>
        </w:rPr>
        <w:t xml:space="preserve"> Campos Junior: </w:t>
      </w:r>
      <w:r w:rsidRPr="0055480E">
        <w:rPr>
          <w:rFonts w:cs="Arial"/>
          <w:b/>
          <w:bCs/>
          <w:color w:val="92D050"/>
        </w:rPr>
        <w:t xml:space="preserve">PRESENTE </w:t>
      </w:r>
    </w:p>
    <w:p w14:paraId="7C9789C1" w14:textId="77777777" w:rsidR="0055480E" w:rsidRPr="0055480E" w:rsidRDefault="0055480E" w:rsidP="0055480E">
      <w:pPr>
        <w:rPr>
          <w:rFonts w:cs="Arial"/>
          <w:b/>
          <w:bCs/>
          <w:color w:val="92D050"/>
        </w:rPr>
      </w:pPr>
      <w:r w:rsidRPr="0055480E">
        <w:rPr>
          <w:rFonts w:cs="Arial"/>
        </w:rPr>
        <w:t>Mateus do Carmo Souza:</w:t>
      </w:r>
      <w:r w:rsidRPr="0055480E">
        <w:rPr>
          <w:rFonts w:cs="Arial"/>
          <w:b/>
          <w:bCs/>
          <w:color w:val="92D050"/>
        </w:rPr>
        <w:t xml:space="preserve"> PRESENTE (P.O.)</w:t>
      </w:r>
    </w:p>
    <w:p w14:paraId="5C8C9B36" w14:textId="77777777" w:rsidR="0055480E" w:rsidRPr="0055480E" w:rsidRDefault="0055480E" w:rsidP="0055480E">
      <w:pPr>
        <w:rPr>
          <w:rFonts w:cs="Arial"/>
          <w:b/>
          <w:bCs/>
          <w:color w:val="92D050"/>
        </w:rPr>
      </w:pPr>
    </w:p>
    <w:p w14:paraId="192B4840" w14:textId="77777777" w:rsidR="0055480E" w:rsidRPr="0055480E" w:rsidRDefault="0055480E" w:rsidP="0055480E">
      <w:pPr>
        <w:rPr>
          <w:rFonts w:cs="Arial"/>
          <w:b/>
          <w:bCs/>
        </w:rPr>
      </w:pPr>
      <w:r w:rsidRPr="0055480E">
        <w:rPr>
          <w:rFonts w:cs="Arial"/>
          <w:b/>
          <w:bCs/>
        </w:rPr>
        <w:t>Assuntos discutindo e principais decisões:</w:t>
      </w:r>
    </w:p>
    <w:p w14:paraId="2C7F8CBA" w14:textId="77777777" w:rsidR="0055480E" w:rsidRPr="0055480E" w:rsidRDefault="0055480E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Discussão sobre a modelagem de dados e telas de cadastro (Cadastro de empresa e funcionários);</w:t>
      </w:r>
    </w:p>
    <w:p w14:paraId="34468E5E" w14:textId="77777777" w:rsidR="0055480E" w:rsidRPr="0055480E" w:rsidRDefault="0055480E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Discussão sobre imagens que estarão no site;</w:t>
      </w:r>
    </w:p>
    <w:p w14:paraId="11D07AFA" w14:textId="77777777" w:rsidR="0055480E" w:rsidRPr="0055480E" w:rsidRDefault="0055480E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Conversa sobre o que já foi e precisa ser entregue e/ou está em andamento;</w:t>
      </w:r>
    </w:p>
    <w:p w14:paraId="060A7F99" w14:textId="77777777" w:rsidR="0055480E" w:rsidRPr="0055480E" w:rsidRDefault="0055480E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Assuntos e tarefas pendentes para a semana.</w:t>
      </w:r>
    </w:p>
    <w:p w14:paraId="5BCDBB97" w14:textId="77777777" w:rsidR="0055480E" w:rsidRPr="0055480E" w:rsidRDefault="0055480E" w:rsidP="0055480E">
      <w:pPr>
        <w:rPr>
          <w:rFonts w:cs="Arial"/>
          <w:b/>
          <w:bCs/>
        </w:rPr>
      </w:pPr>
    </w:p>
    <w:p w14:paraId="7EA273BB" w14:textId="77777777" w:rsidR="0055480E" w:rsidRPr="0055480E" w:rsidRDefault="0055480E" w:rsidP="0055480E">
      <w:pPr>
        <w:rPr>
          <w:rFonts w:cs="Arial"/>
          <w:b/>
          <w:bCs/>
        </w:rPr>
      </w:pPr>
      <w:r w:rsidRPr="0055480E">
        <w:rPr>
          <w:rFonts w:cs="Arial"/>
          <w:b/>
          <w:bCs/>
        </w:rPr>
        <w:t>Plano de Ação para a próxima Sprint:</w:t>
      </w:r>
    </w:p>
    <w:p w14:paraId="393ED202" w14:textId="77777777" w:rsidR="0055480E" w:rsidRPr="0055480E" w:rsidRDefault="0055480E">
      <w:pPr>
        <w:pStyle w:val="PargrafodaLista"/>
        <w:numPr>
          <w:ilvl w:val="0"/>
          <w:numId w:val="16"/>
        </w:numPr>
        <w:tabs>
          <w:tab w:val="clear" w:pos="851"/>
        </w:tabs>
        <w:spacing w:after="160" w:line="259" w:lineRule="auto"/>
        <w:jc w:val="left"/>
        <w:rPr>
          <w:rFonts w:cs="Arial"/>
          <w:b/>
          <w:bCs/>
        </w:rPr>
      </w:pPr>
      <w:r w:rsidRPr="0055480E">
        <w:rPr>
          <w:rFonts w:cs="Arial"/>
        </w:rPr>
        <w:t>Pendentes próxima semana.</w:t>
      </w:r>
    </w:p>
    <w:p w14:paraId="3A0B60FB" w14:textId="77777777" w:rsidR="0055480E" w:rsidRPr="0055480E" w:rsidRDefault="0055480E" w:rsidP="0055480E">
      <w:pPr>
        <w:rPr>
          <w:rFonts w:cs="Arial"/>
          <w:b/>
          <w:bCs/>
        </w:rPr>
      </w:pPr>
    </w:p>
    <w:p w14:paraId="6194573F" w14:textId="77777777" w:rsidR="0055480E" w:rsidRPr="0055480E" w:rsidRDefault="0055480E" w:rsidP="0055480E">
      <w:pPr>
        <w:rPr>
          <w:rFonts w:cs="Arial"/>
          <w:b/>
          <w:bCs/>
        </w:rPr>
      </w:pPr>
      <w:r w:rsidRPr="0055480E">
        <w:rPr>
          <w:rFonts w:cs="Arial"/>
          <w:b/>
          <w:bCs/>
        </w:rPr>
        <w:t>Reunião do dia 18/08/2022 (Presencial – 16h às 17:30)</w:t>
      </w:r>
    </w:p>
    <w:p w14:paraId="12E3F277" w14:textId="77777777" w:rsidR="0055480E" w:rsidRPr="0055480E" w:rsidRDefault="0055480E" w:rsidP="0055480E">
      <w:pPr>
        <w:rPr>
          <w:rFonts w:cs="Arial"/>
        </w:rPr>
      </w:pPr>
      <w:r w:rsidRPr="0055480E">
        <w:rPr>
          <w:rFonts w:cs="Arial"/>
        </w:rPr>
        <w:t>PARTICIPANTES:</w:t>
      </w:r>
    </w:p>
    <w:p w14:paraId="4DD98C42" w14:textId="77777777" w:rsidR="0055480E" w:rsidRPr="0055480E" w:rsidRDefault="0055480E" w:rsidP="0055480E">
      <w:pPr>
        <w:rPr>
          <w:rFonts w:cs="Arial"/>
          <w:b/>
          <w:bCs/>
          <w:color w:val="92D050"/>
        </w:rPr>
      </w:pPr>
      <w:r w:rsidRPr="0055480E">
        <w:rPr>
          <w:rFonts w:cs="Arial"/>
        </w:rPr>
        <w:t xml:space="preserve">Arthur Felix </w:t>
      </w:r>
      <w:proofErr w:type="spellStart"/>
      <w:r w:rsidRPr="0055480E">
        <w:rPr>
          <w:rFonts w:cs="Arial"/>
        </w:rPr>
        <w:t>Latorre</w:t>
      </w:r>
      <w:proofErr w:type="spellEnd"/>
      <w:r w:rsidRPr="0055480E">
        <w:rPr>
          <w:rFonts w:cs="Arial"/>
        </w:rPr>
        <w:t xml:space="preserve"> Simão: </w:t>
      </w:r>
      <w:r w:rsidRPr="0055480E">
        <w:rPr>
          <w:rFonts w:cs="Arial"/>
          <w:b/>
          <w:bCs/>
          <w:color w:val="92D050"/>
        </w:rPr>
        <w:t>PRESENTE</w:t>
      </w:r>
    </w:p>
    <w:p w14:paraId="2DE68F54" w14:textId="77777777" w:rsidR="0055480E" w:rsidRPr="0055480E" w:rsidRDefault="0055480E" w:rsidP="0055480E">
      <w:pPr>
        <w:rPr>
          <w:rFonts w:cs="Arial"/>
        </w:rPr>
      </w:pPr>
      <w:r w:rsidRPr="0055480E">
        <w:rPr>
          <w:rFonts w:cs="Arial"/>
        </w:rPr>
        <w:t xml:space="preserve">Henrique Oliveira da Silva: </w:t>
      </w:r>
      <w:r w:rsidRPr="0055480E">
        <w:rPr>
          <w:rFonts w:cs="Arial"/>
          <w:b/>
          <w:bCs/>
          <w:color w:val="92D050"/>
        </w:rPr>
        <w:t>PRESENTE</w:t>
      </w:r>
    </w:p>
    <w:p w14:paraId="01154AB5" w14:textId="77777777" w:rsidR="0055480E" w:rsidRPr="0055480E" w:rsidRDefault="0055480E" w:rsidP="0055480E">
      <w:pPr>
        <w:rPr>
          <w:rFonts w:cs="Arial"/>
          <w:b/>
          <w:bCs/>
          <w:color w:val="92D050"/>
        </w:rPr>
      </w:pPr>
      <w:r w:rsidRPr="0055480E">
        <w:rPr>
          <w:rFonts w:cs="Arial"/>
        </w:rPr>
        <w:t xml:space="preserve">Júlia Araripe Lopes: </w:t>
      </w:r>
      <w:r w:rsidRPr="0055480E">
        <w:rPr>
          <w:rFonts w:cs="Arial"/>
          <w:b/>
          <w:bCs/>
          <w:color w:val="92D050"/>
        </w:rPr>
        <w:t xml:space="preserve">PRESENTE </w:t>
      </w:r>
    </w:p>
    <w:p w14:paraId="28DFB648" w14:textId="77777777" w:rsidR="0055480E" w:rsidRPr="0055480E" w:rsidRDefault="0055480E" w:rsidP="0055480E">
      <w:pPr>
        <w:rPr>
          <w:rFonts w:cs="Arial"/>
        </w:rPr>
      </w:pPr>
      <w:proofErr w:type="spellStart"/>
      <w:r w:rsidRPr="0055480E">
        <w:rPr>
          <w:rFonts w:cs="Arial"/>
        </w:rPr>
        <w:t>Kaique</w:t>
      </w:r>
      <w:proofErr w:type="spellEnd"/>
      <w:r w:rsidRPr="0055480E">
        <w:rPr>
          <w:rFonts w:cs="Arial"/>
        </w:rPr>
        <w:t xml:space="preserve"> Siqueira Santana: </w:t>
      </w:r>
      <w:r w:rsidRPr="0055480E">
        <w:rPr>
          <w:rFonts w:cs="Arial"/>
          <w:b/>
          <w:bCs/>
          <w:color w:val="92D050"/>
        </w:rPr>
        <w:t>PRESENTE (SCRUM)</w:t>
      </w:r>
    </w:p>
    <w:p w14:paraId="2960A84C" w14:textId="77777777" w:rsidR="0055480E" w:rsidRPr="0055480E" w:rsidRDefault="0055480E" w:rsidP="0055480E">
      <w:pPr>
        <w:rPr>
          <w:rFonts w:cs="Arial"/>
        </w:rPr>
      </w:pPr>
      <w:r w:rsidRPr="0055480E">
        <w:rPr>
          <w:rFonts w:cs="Arial"/>
        </w:rPr>
        <w:t xml:space="preserve">Marco </w:t>
      </w:r>
      <w:proofErr w:type="spellStart"/>
      <w:r w:rsidRPr="0055480E">
        <w:rPr>
          <w:rFonts w:cs="Arial"/>
        </w:rPr>
        <w:t>Antonio</w:t>
      </w:r>
      <w:proofErr w:type="spellEnd"/>
      <w:r w:rsidRPr="0055480E">
        <w:rPr>
          <w:rFonts w:cs="Arial"/>
        </w:rPr>
        <w:t xml:space="preserve"> Campos Junior: </w:t>
      </w:r>
      <w:r w:rsidRPr="0055480E">
        <w:rPr>
          <w:rFonts w:cs="Arial"/>
          <w:b/>
          <w:bCs/>
          <w:color w:val="92D050"/>
        </w:rPr>
        <w:t xml:space="preserve">PRESENTE </w:t>
      </w:r>
    </w:p>
    <w:p w14:paraId="7C253D2A" w14:textId="77777777" w:rsidR="0055480E" w:rsidRPr="0055480E" w:rsidRDefault="0055480E" w:rsidP="0055480E">
      <w:pPr>
        <w:rPr>
          <w:rFonts w:cs="Arial"/>
          <w:b/>
          <w:bCs/>
          <w:color w:val="8064A2" w:themeColor="accent4"/>
        </w:rPr>
      </w:pPr>
      <w:r w:rsidRPr="0055480E">
        <w:rPr>
          <w:rFonts w:cs="Arial"/>
        </w:rPr>
        <w:t>Mateus do Carmo Souza:</w:t>
      </w:r>
      <w:r w:rsidRPr="0055480E">
        <w:rPr>
          <w:rFonts w:cs="Arial"/>
          <w:b/>
          <w:bCs/>
          <w:color w:val="92D050"/>
        </w:rPr>
        <w:t xml:space="preserve"> </w:t>
      </w:r>
      <w:r w:rsidRPr="0055480E">
        <w:rPr>
          <w:rFonts w:cs="Arial"/>
          <w:b/>
          <w:bCs/>
          <w:color w:val="8064A2" w:themeColor="accent4"/>
        </w:rPr>
        <w:t>AUSENTE (atestado)</w:t>
      </w:r>
    </w:p>
    <w:p w14:paraId="3BA87CBE" w14:textId="77777777" w:rsidR="0055480E" w:rsidRPr="0055480E" w:rsidRDefault="0055480E" w:rsidP="0055480E">
      <w:pPr>
        <w:rPr>
          <w:rFonts w:cs="Arial"/>
          <w:b/>
          <w:bCs/>
          <w:color w:val="92D050"/>
        </w:rPr>
      </w:pPr>
    </w:p>
    <w:p w14:paraId="49C64649" w14:textId="77777777" w:rsidR="0055480E" w:rsidRPr="0055480E" w:rsidRDefault="0055480E" w:rsidP="0055480E">
      <w:pPr>
        <w:rPr>
          <w:rFonts w:cs="Arial"/>
          <w:b/>
          <w:bCs/>
          <w:color w:val="92D050"/>
        </w:rPr>
      </w:pPr>
    </w:p>
    <w:p w14:paraId="56834060" w14:textId="77777777" w:rsidR="0055480E" w:rsidRPr="0055480E" w:rsidRDefault="0055480E" w:rsidP="0055480E">
      <w:pPr>
        <w:rPr>
          <w:rFonts w:cs="Arial"/>
          <w:b/>
          <w:bCs/>
        </w:rPr>
      </w:pPr>
      <w:r w:rsidRPr="0055480E">
        <w:rPr>
          <w:rFonts w:cs="Arial"/>
          <w:b/>
          <w:bCs/>
        </w:rPr>
        <w:t>Assuntos discutindo e principais decisões:</w:t>
      </w:r>
    </w:p>
    <w:p w14:paraId="04498543" w14:textId="77777777" w:rsidR="0055480E" w:rsidRPr="0055480E" w:rsidRDefault="0055480E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Discussão sobre os entregáveis da Sprint 1;</w:t>
      </w:r>
    </w:p>
    <w:p w14:paraId="1389FB6A" w14:textId="77777777" w:rsidR="0055480E" w:rsidRPr="0055480E" w:rsidRDefault="0055480E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Previsão de entregas de entregáveis;</w:t>
      </w:r>
    </w:p>
    <w:p w14:paraId="2F7EBB18" w14:textId="77777777" w:rsidR="0055480E" w:rsidRPr="0055480E" w:rsidRDefault="0055480E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Distribuição de tarefas;</w:t>
      </w:r>
    </w:p>
    <w:p w14:paraId="2BDC5A4B" w14:textId="77777777" w:rsidR="0055480E" w:rsidRPr="0055480E" w:rsidRDefault="0055480E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Classificação de tarefas;</w:t>
      </w:r>
    </w:p>
    <w:p w14:paraId="3F80A92B" w14:textId="77777777" w:rsidR="0055480E" w:rsidRPr="0055480E" w:rsidRDefault="0055480E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 xml:space="preserve">Organização semanal no </w:t>
      </w:r>
      <w:proofErr w:type="spellStart"/>
      <w:r w:rsidRPr="0055480E">
        <w:rPr>
          <w:rFonts w:cs="Arial"/>
        </w:rPr>
        <w:t>Planner</w:t>
      </w:r>
      <w:proofErr w:type="spellEnd"/>
      <w:r w:rsidRPr="0055480E">
        <w:rPr>
          <w:rFonts w:cs="Arial"/>
        </w:rPr>
        <w:t>.</w:t>
      </w:r>
    </w:p>
    <w:p w14:paraId="45E699C2" w14:textId="77777777" w:rsidR="0055480E" w:rsidRPr="0055480E" w:rsidRDefault="0055480E" w:rsidP="0055480E">
      <w:pPr>
        <w:rPr>
          <w:rFonts w:cs="Arial"/>
          <w:b/>
          <w:bCs/>
        </w:rPr>
      </w:pPr>
    </w:p>
    <w:p w14:paraId="3AA577BA" w14:textId="77777777" w:rsidR="0055480E" w:rsidRPr="0055480E" w:rsidRDefault="0055480E" w:rsidP="0055480E">
      <w:pPr>
        <w:rPr>
          <w:rFonts w:cs="Arial"/>
          <w:b/>
          <w:bCs/>
        </w:rPr>
      </w:pPr>
      <w:r w:rsidRPr="0055480E">
        <w:rPr>
          <w:rFonts w:cs="Arial"/>
          <w:b/>
          <w:bCs/>
        </w:rPr>
        <w:t>Plano de Ação para a próxima Sprint:</w:t>
      </w:r>
    </w:p>
    <w:p w14:paraId="78EEE2A6" w14:textId="77777777" w:rsidR="0055480E" w:rsidRPr="0055480E" w:rsidRDefault="0055480E">
      <w:pPr>
        <w:pStyle w:val="PargrafodaLista"/>
        <w:numPr>
          <w:ilvl w:val="0"/>
          <w:numId w:val="18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Ter algumas tarefas prontas ou para finalizar;</w:t>
      </w:r>
    </w:p>
    <w:p w14:paraId="7F79F077" w14:textId="77777777" w:rsidR="0055480E" w:rsidRPr="0055480E" w:rsidRDefault="0055480E">
      <w:pPr>
        <w:pStyle w:val="PargrafodaLista"/>
        <w:numPr>
          <w:ilvl w:val="0"/>
          <w:numId w:val="18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Validações com o cliente acerca do que surgir;</w:t>
      </w:r>
    </w:p>
    <w:p w14:paraId="040AF04F" w14:textId="77777777" w:rsidR="0055480E" w:rsidRPr="0055480E" w:rsidRDefault="0055480E" w:rsidP="0055480E">
      <w:pPr>
        <w:rPr>
          <w:rFonts w:cs="Arial"/>
        </w:rPr>
      </w:pPr>
    </w:p>
    <w:p w14:paraId="32B1A98B" w14:textId="77777777" w:rsidR="0055480E" w:rsidRPr="0055480E" w:rsidRDefault="0055480E" w:rsidP="0055480E">
      <w:pPr>
        <w:rPr>
          <w:rFonts w:cs="Arial"/>
        </w:rPr>
      </w:pPr>
    </w:p>
    <w:p w14:paraId="64C1FEBA" w14:textId="77777777" w:rsidR="0055480E" w:rsidRPr="0055480E" w:rsidRDefault="0055480E" w:rsidP="0055480E">
      <w:pPr>
        <w:rPr>
          <w:rFonts w:cs="Arial"/>
          <w:b/>
          <w:bCs/>
        </w:rPr>
      </w:pPr>
      <w:r w:rsidRPr="0055480E">
        <w:rPr>
          <w:rFonts w:cs="Arial"/>
          <w:b/>
          <w:bCs/>
        </w:rPr>
        <w:t>Reunião do dia 23/08/2022 (Presencial – 16h às 17:30)</w:t>
      </w:r>
    </w:p>
    <w:p w14:paraId="01561F7C" w14:textId="77777777" w:rsidR="0055480E" w:rsidRPr="0055480E" w:rsidRDefault="0055480E" w:rsidP="0055480E">
      <w:pPr>
        <w:rPr>
          <w:rFonts w:cs="Arial"/>
        </w:rPr>
      </w:pPr>
      <w:r w:rsidRPr="0055480E">
        <w:rPr>
          <w:rFonts w:cs="Arial"/>
        </w:rPr>
        <w:t>PARTICIPANTES:</w:t>
      </w:r>
    </w:p>
    <w:p w14:paraId="60027977" w14:textId="77777777" w:rsidR="0055480E" w:rsidRPr="0055480E" w:rsidRDefault="0055480E" w:rsidP="0055480E">
      <w:pPr>
        <w:rPr>
          <w:rFonts w:cs="Arial"/>
          <w:b/>
          <w:bCs/>
          <w:color w:val="92D050"/>
        </w:rPr>
      </w:pPr>
      <w:r w:rsidRPr="0055480E">
        <w:rPr>
          <w:rFonts w:cs="Arial"/>
        </w:rPr>
        <w:t xml:space="preserve">Arthur Felix </w:t>
      </w:r>
      <w:proofErr w:type="spellStart"/>
      <w:r w:rsidRPr="0055480E">
        <w:rPr>
          <w:rFonts w:cs="Arial"/>
        </w:rPr>
        <w:t>Latorre</w:t>
      </w:r>
      <w:proofErr w:type="spellEnd"/>
      <w:r w:rsidRPr="0055480E">
        <w:rPr>
          <w:rFonts w:cs="Arial"/>
        </w:rPr>
        <w:t xml:space="preserve"> Simão: </w:t>
      </w:r>
      <w:r w:rsidRPr="0055480E">
        <w:rPr>
          <w:rFonts w:cs="Arial"/>
          <w:b/>
          <w:bCs/>
          <w:color w:val="92D050"/>
        </w:rPr>
        <w:t>PRESENTE</w:t>
      </w:r>
    </w:p>
    <w:p w14:paraId="59FAA485" w14:textId="77777777" w:rsidR="0055480E" w:rsidRPr="0055480E" w:rsidRDefault="0055480E" w:rsidP="0055480E">
      <w:pPr>
        <w:rPr>
          <w:rFonts w:cs="Arial"/>
        </w:rPr>
      </w:pPr>
      <w:r w:rsidRPr="0055480E">
        <w:rPr>
          <w:rFonts w:cs="Arial"/>
        </w:rPr>
        <w:t xml:space="preserve">Henrique Oliveira da Silva: </w:t>
      </w:r>
      <w:r w:rsidRPr="0055480E">
        <w:rPr>
          <w:rFonts w:cs="Arial"/>
          <w:b/>
          <w:bCs/>
          <w:color w:val="92D050"/>
        </w:rPr>
        <w:t>PRESENTE</w:t>
      </w:r>
    </w:p>
    <w:p w14:paraId="7F8662E5" w14:textId="77777777" w:rsidR="0055480E" w:rsidRPr="0055480E" w:rsidRDefault="0055480E" w:rsidP="0055480E">
      <w:pPr>
        <w:rPr>
          <w:rFonts w:cs="Arial"/>
          <w:b/>
          <w:bCs/>
          <w:color w:val="92D050"/>
        </w:rPr>
      </w:pPr>
      <w:r w:rsidRPr="0055480E">
        <w:rPr>
          <w:rFonts w:cs="Arial"/>
        </w:rPr>
        <w:t xml:space="preserve">Júlia Araripe Lopes: </w:t>
      </w:r>
      <w:r w:rsidRPr="0055480E">
        <w:rPr>
          <w:rFonts w:cs="Arial"/>
          <w:b/>
          <w:bCs/>
          <w:color w:val="92D050"/>
        </w:rPr>
        <w:t>PRESENTE (SCRUM)</w:t>
      </w:r>
    </w:p>
    <w:p w14:paraId="618CF090" w14:textId="77777777" w:rsidR="0055480E" w:rsidRPr="0055480E" w:rsidRDefault="0055480E" w:rsidP="0055480E">
      <w:pPr>
        <w:rPr>
          <w:rFonts w:cs="Arial"/>
        </w:rPr>
      </w:pPr>
      <w:proofErr w:type="spellStart"/>
      <w:r w:rsidRPr="0055480E">
        <w:rPr>
          <w:rFonts w:cs="Arial"/>
        </w:rPr>
        <w:t>Kaique</w:t>
      </w:r>
      <w:proofErr w:type="spellEnd"/>
      <w:r w:rsidRPr="0055480E">
        <w:rPr>
          <w:rFonts w:cs="Arial"/>
        </w:rPr>
        <w:t xml:space="preserve"> Siqueira Santana: </w:t>
      </w:r>
      <w:r w:rsidRPr="0055480E">
        <w:rPr>
          <w:rFonts w:cs="Arial"/>
          <w:b/>
          <w:bCs/>
          <w:color w:val="92D050"/>
        </w:rPr>
        <w:t xml:space="preserve">PRESENTE </w:t>
      </w:r>
    </w:p>
    <w:p w14:paraId="76F5AA70" w14:textId="77777777" w:rsidR="0055480E" w:rsidRPr="0055480E" w:rsidRDefault="0055480E" w:rsidP="0055480E">
      <w:pPr>
        <w:rPr>
          <w:rFonts w:cs="Arial"/>
        </w:rPr>
      </w:pPr>
      <w:r w:rsidRPr="0055480E">
        <w:rPr>
          <w:rFonts w:cs="Arial"/>
        </w:rPr>
        <w:t xml:space="preserve">Marco </w:t>
      </w:r>
      <w:proofErr w:type="spellStart"/>
      <w:r w:rsidRPr="0055480E">
        <w:rPr>
          <w:rFonts w:cs="Arial"/>
        </w:rPr>
        <w:t>Antonio</w:t>
      </w:r>
      <w:proofErr w:type="spellEnd"/>
      <w:r w:rsidRPr="0055480E">
        <w:rPr>
          <w:rFonts w:cs="Arial"/>
        </w:rPr>
        <w:t xml:space="preserve"> Campos Junior: </w:t>
      </w:r>
      <w:r w:rsidRPr="0055480E">
        <w:rPr>
          <w:rFonts w:cs="Arial"/>
          <w:b/>
          <w:bCs/>
          <w:color w:val="92D050"/>
        </w:rPr>
        <w:t>PRESENTE (P.O)</w:t>
      </w:r>
    </w:p>
    <w:p w14:paraId="49987AA1" w14:textId="77777777" w:rsidR="0055480E" w:rsidRPr="0055480E" w:rsidRDefault="0055480E" w:rsidP="0055480E">
      <w:pPr>
        <w:rPr>
          <w:rFonts w:cs="Arial"/>
          <w:b/>
          <w:bCs/>
          <w:color w:val="8064A2" w:themeColor="accent4"/>
        </w:rPr>
      </w:pPr>
      <w:r w:rsidRPr="0055480E">
        <w:rPr>
          <w:rFonts w:cs="Arial"/>
        </w:rPr>
        <w:t>Mateus do Carmo Souza:</w:t>
      </w:r>
      <w:r w:rsidRPr="0055480E">
        <w:rPr>
          <w:rFonts w:cs="Arial"/>
          <w:b/>
          <w:bCs/>
          <w:color w:val="92D050"/>
        </w:rPr>
        <w:t xml:space="preserve"> PRESENTE</w:t>
      </w:r>
    </w:p>
    <w:p w14:paraId="79A55AB6" w14:textId="77777777" w:rsidR="0055480E" w:rsidRPr="0055480E" w:rsidRDefault="0055480E" w:rsidP="0055480E">
      <w:pPr>
        <w:rPr>
          <w:rFonts w:cs="Arial"/>
          <w:b/>
          <w:bCs/>
          <w:color w:val="92D050"/>
        </w:rPr>
      </w:pPr>
    </w:p>
    <w:p w14:paraId="5795EB5B" w14:textId="77777777" w:rsidR="0055480E" w:rsidRPr="0055480E" w:rsidRDefault="0055480E" w:rsidP="0055480E">
      <w:pPr>
        <w:rPr>
          <w:rFonts w:cs="Arial"/>
          <w:b/>
          <w:bCs/>
        </w:rPr>
      </w:pPr>
      <w:r w:rsidRPr="0055480E">
        <w:rPr>
          <w:rFonts w:cs="Arial"/>
          <w:b/>
          <w:bCs/>
        </w:rPr>
        <w:t>Assuntos discutindo e principais decisões:</w:t>
      </w:r>
    </w:p>
    <w:p w14:paraId="2D72E9FC" w14:textId="77777777" w:rsidR="0055480E" w:rsidRPr="0055480E" w:rsidRDefault="0055480E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Separação e execução de atividades pendentes;</w:t>
      </w:r>
    </w:p>
    <w:p w14:paraId="2C873FEA" w14:textId="77777777" w:rsidR="0055480E" w:rsidRPr="0055480E" w:rsidRDefault="0055480E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 xml:space="preserve">Realização da integração básica entre a ferramenta de </w:t>
      </w:r>
      <w:proofErr w:type="spellStart"/>
      <w:r w:rsidRPr="0055480E">
        <w:rPr>
          <w:rFonts w:cs="Arial"/>
        </w:rPr>
        <w:t>HelpDesk</w:t>
      </w:r>
      <w:proofErr w:type="spellEnd"/>
      <w:r w:rsidRPr="0055480E">
        <w:rPr>
          <w:rFonts w:cs="Arial"/>
        </w:rPr>
        <w:t xml:space="preserve"> (</w:t>
      </w:r>
      <w:proofErr w:type="spellStart"/>
      <w:r w:rsidRPr="0055480E">
        <w:rPr>
          <w:rFonts w:cs="Arial"/>
        </w:rPr>
        <w:t>Pipefy</w:t>
      </w:r>
      <w:proofErr w:type="spellEnd"/>
      <w:r w:rsidRPr="0055480E">
        <w:rPr>
          <w:rFonts w:cs="Arial"/>
        </w:rPr>
        <w:t>) e Slack;</w:t>
      </w:r>
    </w:p>
    <w:p w14:paraId="5BABC5E7" w14:textId="77777777" w:rsidR="0055480E" w:rsidRPr="0055480E" w:rsidRDefault="0055480E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Conexão da API de leitura de dados (Python) com o Banco de Dados;</w:t>
      </w:r>
    </w:p>
    <w:p w14:paraId="67D41D36" w14:textId="77777777" w:rsidR="0055480E" w:rsidRPr="0055480E" w:rsidRDefault="0055480E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Elaboração dos ‘</w:t>
      </w:r>
      <w:proofErr w:type="spellStart"/>
      <w:r w:rsidRPr="0055480E">
        <w:rPr>
          <w:rFonts w:cs="Arial"/>
        </w:rPr>
        <w:t>User</w:t>
      </w:r>
      <w:proofErr w:type="spellEnd"/>
      <w:r w:rsidRPr="0055480E">
        <w:rPr>
          <w:rFonts w:cs="Arial"/>
        </w:rPr>
        <w:t xml:space="preserve"> </w:t>
      </w:r>
      <w:proofErr w:type="spellStart"/>
      <w:r w:rsidRPr="0055480E">
        <w:rPr>
          <w:rFonts w:cs="Arial"/>
        </w:rPr>
        <w:t>Story</w:t>
      </w:r>
      <w:proofErr w:type="spellEnd"/>
      <w:r w:rsidRPr="0055480E">
        <w:rPr>
          <w:rFonts w:cs="Arial"/>
        </w:rPr>
        <w:t>’;</w:t>
      </w:r>
    </w:p>
    <w:p w14:paraId="4F7188D8" w14:textId="77777777" w:rsidR="0055480E" w:rsidRPr="0055480E" w:rsidRDefault="0055480E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 xml:space="preserve">Organização semanal do </w:t>
      </w:r>
      <w:proofErr w:type="spellStart"/>
      <w:r w:rsidRPr="0055480E">
        <w:rPr>
          <w:rFonts w:cs="Arial"/>
        </w:rPr>
        <w:t>Planner</w:t>
      </w:r>
      <w:proofErr w:type="spellEnd"/>
      <w:r w:rsidRPr="0055480E">
        <w:rPr>
          <w:rFonts w:cs="Arial"/>
        </w:rPr>
        <w:t>.</w:t>
      </w:r>
    </w:p>
    <w:p w14:paraId="519B9358" w14:textId="77777777" w:rsidR="0055480E" w:rsidRPr="0055480E" w:rsidRDefault="0055480E" w:rsidP="0055480E">
      <w:pPr>
        <w:rPr>
          <w:rFonts w:cs="Arial"/>
          <w:b/>
          <w:bCs/>
        </w:rPr>
      </w:pPr>
    </w:p>
    <w:p w14:paraId="58707EBE" w14:textId="77777777" w:rsidR="0055480E" w:rsidRPr="0055480E" w:rsidRDefault="0055480E" w:rsidP="0055480E">
      <w:pPr>
        <w:rPr>
          <w:rFonts w:cs="Arial"/>
          <w:b/>
          <w:bCs/>
        </w:rPr>
      </w:pPr>
      <w:r w:rsidRPr="0055480E">
        <w:rPr>
          <w:rFonts w:cs="Arial"/>
          <w:b/>
          <w:bCs/>
        </w:rPr>
        <w:t>Plano de Ação para a próxima Sprint:</w:t>
      </w:r>
    </w:p>
    <w:p w14:paraId="6EBB2ED0" w14:textId="77777777" w:rsidR="0055480E" w:rsidRPr="0055480E" w:rsidRDefault="0055480E">
      <w:pPr>
        <w:pStyle w:val="PargrafodaLista"/>
        <w:numPr>
          <w:ilvl w:val="0"/>
          <w:numId w:val="18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API de Cadastro/Login validada;</w:t>
      </w:r>
    </w:p>
    <w:p w14:paraId="1DFFE211" w14:textId="77777777" w:rsidR="0055480E" w:rsidRPr="0055480E" w:rsidRDefault="0055480E">
      <w:pPr>
        <w:pStyle w:val="PargrafodaLista"/>
        <w:numPr>
          <w:ilvl w:val="0"/>
          <w:numId w:val="18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 xml:space="preserve">Detalhes do Slack e </w:t>
      </w:r>
      <w:proofErr w:type="spellStart"/>
      <w:r w:rsidRPr="0055480E">
        <w:rPr>
          <w:rFonts w:cs="Arial"/>
        </w:rPr>
        <w:t>Pipefy</w:t>
      </w:r>
      <w:proofErr w:type="spellEnd"/>
      <w:r w:rsidRPr="0055480E">
        <w:rPr>
          <w:rFonts w:cs="Arial"/>
        </w:rPr>
        <w:t>.</w:t>
      </w:r>
    </w:p>
    <w:p w14:paraId="7C906D6E" w14:textId="77777777" w:rsidR="0055480E" w:rsidRPr="0055480E" w:rsidRDefault="0055480E" w:rsidP="0055480E">
      <w:pPr>
        <w:rPr>
          <w:rFonts w:cs="Arial"/>
        </w:rPr>
      </w:pPr>
    </w:p>
    <w:p w14:paraId="4BC30B33" w14:textId="77777777" w:rsidR="0055480E" w:rsidRPr="0055480E" w:rsidRDefault="0055480E" w:rsidP="0055480E">
      <w:pPr>
        <w:rPr>
          <w:rFonts w:cs="Arial"/>
        </w:rPr>
      </w:pPr>
    </w:p>
    <w:p w14:paraId="14916F48" w14:textId="77777777" w:rsidR="0055480E" w:rsidRPr="0055480E" w:rsidRDefault="0055480E" w:rsidP="0055480E">
      <w:pPr>
        <w:rPr>
          <w:rFonts w:cs="Arial"/>
          <w:b/>
          <w:bCs/>
        </w:rPr>
      </w:pPr>
      <w:r w:rsidRPr="0055480E">
        <w:rPr>
          <w:rFonts w:cs="Arial"/>
          <w:b/>
          <w:bCs/>
        </w:rPr>
        <w:t>Reunião do dia 25/08/2022 (Online – 20h às 22h)</w:t>
      </w:r>
    </w:p>
    <w:p w14:paraId="2A66E923" w14:textId="77777777" w:rsidR="0055480E" w:rsidRPr="0055480E" w:rsidRDefault="0055480E" w:rsidP="0055480E">
      <w:pPr>
        <w:rPr>
          <w:rFonts w:cs="Arial"/>
        </w:rPr>
      </w:pPr>
      <w:r w:rsidRPr="0055480E">
        <w:rPr>
          <w:rFonts w:cs="Arial"/>
        </w:rPr>
        <w:t>PARTICIPANTES:</w:t>
      </w:r>
    </w:p>
    <w:p w14:paraId="490A9E3C" w14:textId="77777777" w:rsidR="0055480E" w:rsidRPr="0055480E" w:rsidRDefault="0055480E" w:rsidP="0055480E">
      <w:pPr>
        <w:rPr>
          <w:rFonts w:cs="Arial"/>
          <w:b/>
          <w:bCs/>
          <w:color w:val="92D050"/>
        </w:rPr>
      </w:pPr>
      <w:r w:rsidRPr="0055480E">
        <w:rPr>
          <w:rFonts w:cs="Arial"/>
        </w:rPr>
        <w:t xml:space="preserve">Arthur Felix </w:t>
      </w:r>
      <w:proofErr w:type="spellStart"/>
      <w:r w:rsidRPr="0055480E">
        <w:rPr>
          <w:rFonts w:cs="Arial"/>
        </w:rPr>
        <w:t>Latorre</w:t>
      </w:r>
      <w:proofErr w:type="spellEnd"/>
      <w:r w:rsidRPr="0055480E">
        <w:rPr>
          <w:rFonts w:cs="Arial"/>
        </w:rPr>
        <w:t xml:space="preserve"> Simão: </w:t>
      </w:r>
      <w:r w:rsidRPr="0055480E">
        <w:rPr>
          <w:rFonts w:cs="Arial"/>
          <w:b/>
          <w:bCs/>
          <w:color w:val="92D050"/>
        </w:rPr>
        <w:t>PRESENTE (P.O)</w:t>
      </w:r>
    </w:p>
    <w:p w14:paraId="37653851" w14:textId="77777777" w:rsidR="0055480E" w:rsidRPr="0055480E" w:rsidRDefault="0055480E" w:rsidP="0055480E">
      <w:pPr>
        <w:rPr>
          <w:rFonts w:cs="Arial"/>
        </w:rPr>
      </w:pPr>
      <w:r w:rsidRPr="0055480E">
        <w:rPr>
          <w:rFonts w:cs="Arial"/>
        </w:rPr>
        <w:t xml:space="preserve">Henrique Oliveira da Silva: </w:t>
      </w:r>
      <w:r w:rsidRPr="0055480E">
        <w:rPr>
          <w:rFonts w:cs="Arial"/>
          <w:b/>
          <w:bCs/>
          <w:color w:val="92D050"/>
        </w:rPr>
        <w:t>PRESENTE</w:t>
      </w:r>
    </w:p>
    <w:p w14:paraId="412E5112" w14:textId="77777777" w:rsidR="0055480E" w:rsidRPr="0055480E" w:rsidRDefault="0055480E" w:rsidP="0055480E">
      <w:pPr>
        <w:rPr>
          <w:rFonts w:cs="Arial"/>
          <w:b/>
          <w:bCs/>
          <w:color w:val="92D050"/>
        </w:rPr>
      </w:pPr>
      <w:r w:rsidRPr="0055480E">
        <w:rPr>
          <w:rFonts w:cs="Arial"/>
        </w:rPr>
        <w:t xml:space="preserve">Júlia Araripe Lopes: </w:t>
      </w:r>
      <w:r w:rsidRPr="0055480E">
        <w:rPr>
          <w:rFonts w:cs="Arial"/>
          <w:b/>
          <w:bCs/>
          <w:color w:val="92D050"/>
        </w:rPr>
        <w:t xml:space="preserve">PRESENTE </w:t>
      </w:r>
    </w:p>
    <w:p w14:paraId="28E8EA9E" w14:textId="77777777" w:rsidR="0055480E" w:rsidRPr="0055480E" w:rsidRDefault="0055480E" w:rsidP="0055480E">
      <w:pPr>
        <w:rPr>
          <w:rFonts w:cs="Arial"/>
        </w:rPr>
      </w:pPr>
      <w:proofErr w:type="spellStart"/>
      <w:r w:rsidRPr="0055480E">
        <w:rPr>
          <w:rFonts w:cs="Arial"/>
        </w:rPr>
        <w:t>Kaique</w:t>
      </w:r>
      <w:proofErr w:type="spellEnd"/>
      <w:r w:rsidRPr="0055480E">
        <w:rPr>
          <w:rFonts w:cs="Arial"/>
        </w:rPr>
        <w:t xml:space="preserve"> Siqueira Santana: </w:t>
      </w:r>
      <w:r w:rsidRPr="0055480E">
        <w:rPr>
          <w:rFonts w:cs="Arial"/>
          <w:b/>
          <w:bCs/>
          <w:color w:val="92D050"/>
        </w:rPr>
        <w:t xml:space="preserve">PRESENTE </w:t>
      </w:r>
    </w:p>
    <w:p w14:paraId="0A7D8964" w14:textId="77777777" w:rsidR="0055480E" w:rsidRPr="0055480E" w:rsidRDefault="0055480E" w:rsidP="0055480E">
      <w:pPr>
        <w:rPr>
          <w:rFonts w:cs="Arial"/>
        </w:rPr>
      </w:pPr>
      <w:r w:rsidRPr="0055480E">
        <w:rPr>
          <w:rFonts w:cs="Arial"/>
        </w:rPr>
        <w:t xml:space="preserve">Marco </w:t>
      </w:r>
      <w:proofErr w:type="spellStart"/>
      <w:r w:rsidRPr="0055480E">
        <w:rPr>
          <w:rFonts w:cs="Arial"/>
        </w:rPr>
        <w:t>Antonio</w:t>
      </w:r>
      <w:proofErr w:type="spellEnd"/>
      <w:r w:rsidRPr="0055480E">
        <w:rPr>
          <w:rFonts w:cs="Arial"/>
        </w:rPr>
        <w:t xml:space="preserve"> Campos Junior: </w:t>
      </w:r>
      <w:r w:rsidRPr="0055480E">
        <w:rPr>
          <w:rFonts w:cs="Arial"/>
          <w:b/>
          <w:bCs/>
          <w:color w:val="92D050"/>
        </w:rPr>
        <w:t xml:space="preserve">PRESENTE </w:t>
      </w:r>
    </w:p>
    <w:p w14:paraId="0D0C7A94" w14:textId="77777777" w:rsidR="0055480E" w:rsidRPr="0055480E" w:rsidRDefault="0055480E" w:rsidP="0055480E">
      <w:pPr>
        <w:rPr>
          <w:rFonts w:cs="Arial"/>
          <w:b/>
          <w:bCs/>
          <w:color w:val="8064A2" w:themeColor="accent4"/>
        </w:rPr>
      </w:pPr>
      <w:r w:rsidRPr="0055480E">
        <w:rPr>
          <w:rFonts w:cs="Arial"/>
        </w:rPr>
        <w:t>Mateus do Carmo Souza:</w:t>
      </w:r>
      <w:r w:rsidRPr="0055480E">
        <w:rPr>
          <w:rFonts w:cs="Arial"/>
          <w:b/>
          <w:bCs/>
          <w:color w:val="92D050"/>
        </w:rPr>
        <w:t xml:space="preserve"> PRESENTE (SCRUM)</w:t>
      </w:r>
    </w:p>
    <w:p w14:paraId="32C72A8D" w14:textId="77777777" w:rsidR="0055480E" w:rsidRPr="0055480E" w:rsidRDefault="0055480E" w:rsidP="0055480E">
      <w:pPr>
        <w:rPr>
          <w:rFonts w:cs="Arial"/>
          <w:b/>
          <w:bCs/>
          <w:color w:val="92D050"/>
        </w:rPr>
      </w:pPr>
    </w:p>
    <w:p w14:paraId="1DB83233" w14:textId="77777777" w:rsidR="0055480E" w:rsidRPr="0055480E" w:rsidRDefault="0055480E" w:rsidP="0055480E">
      <w:pPr>
        <w:rPr>
          <w:rFonts w:cs="Arial"/>
          <w:b/>
          <w:bCs/>
        </w:rPr>
      </w:pPr>
      <w:r w:rsidRPr="0055480E">
        <w:rPr>
          <w:rFonts w:cs="Arial"/>
          <w:b/>
          <w:bCs/>
        </w:rPr>
        <w:t>Assuntos discutindo e principais decisões:</w:t>
      </w:r>
    </w:p>
    <w:p w14:paraId="3E6A933D" w14:textId="77777777" w:rsidR="0055480E" w:rsidRPr="0055480E" w:rsidRDefault="0055480E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lastRenderedPageBreak/>
        <w:t>Conexão da API de cadastro, tanto de empresa quanto de usuário;</w:t>
      </w:r>
    </w:p>
    <w:p w14:paraId="199F544B" w14:textId="77777777" w:rsidR="0055480E" w:rsidRPr="0055480E" w:rsidRDefault="0055480E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Organização do banco de dados para a conexão com a API</w:t>
      </w:r>
    </w:p>
    <w:p w14:paraId="10717F84" w14:textId="77777777" w:rsidR="0055480E" w:rsidRPr="0055480E" w:rsidRDefault="0055480E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Elaboração da tela de cadastro de máquina (estática);</w:t>
      </w:r>
    </w:p>
    <w:p w14:paraId="6D359C41" w14:textId="77777777" w:rsidR="0055480E" w:rsidRPr="0055480E" w:rsidRDefault="0055480E" w:rsidP="0055480E">
      <w:pPr>
        <w:rPr>
          <w:rFonts w:cs="Arial"/>
          <w:b/>
          <w:bCs/>
        </w:rPr>
      </w:pPr>
    </w:p>
    <w:p w14:paraId="3CB85762" w14:textId="77777777" w:rsidR="0055480E" w:rsidRPr="0055480E" w:rsidRDefault="0055480E" w:rsidP="0055480E">
      <w:pPr>
        <w:rPr>
          <w:rFonts w:cs="Arial"/>
          <w:b/>
          <w:bCs/>
        </w:rPr>
      </w:pPr>
      <w:r w:rsidRPr="0055480E">
        <w:rPr>
          <w:rFonts w:cs="Arial"/>
          <w:b/>
          <w:bCs/>
        </w:rPr>
        <w:t>Plano de Ação para a próxima Sprint:</w:t>
      </w:r>
    </w:p>
    <w:p w14:paraId="06FD287E" w14:textId="77777777" w:rsidR="0055480E" w:rsidRPr="0055480E" w:rsidRDefault="0055480E">
      <w:pPr>
        <w:pStyle w:val="PargrafodaLista"/>
        <w:numPr>
          <w:ilvl w:val="0"/>
          <w:numId w:val="19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 xml:space="preserve">Telas prontas ou </w:t>
      </w:r>
      <w:proofErr w:type="spellStart"/>
      <w:r w:rsidRPr="0055480E">
        <w:rPr>
          <w:rFonts w:cs="Arial"/>
        </w:rPr>
        <w:t>semi-prontas</w:t>
      </w:r>
      <w:proofErr w:type="spellEnd"/>
      <w:r w:rsidRPr="0055480E">
        <w:rPr>
          <w:rFonts w:cs="Arial"/>
        </w:rPr>
        <w:t>;</w:t>
      </w:r>
    </w:p>
    <w:p w14:paraId="39070DBD" w14:textId="77777777" w:rsidR="0055480E" w:rsidRPr="0055480E" w:rsidRDefault="0055480E">
      <w:pPr>
        <w:pStyle w:val="PargrafodaLista"/>
        <w:numPr>
          <w:ilvl w:val="0"/>
          <w:numId w:val="19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Tela Dashboard escolhida;</w:t>
      </w:r>
    </w:p>
    <w:p w14:paraId="5EA6ECB1" w14:textId="77777777" w:rsidR="0055480E" w:rsidRPr="0055480E" w:rsidRDefault="0055480E" w:rsidP="0055480E">
      <w:pPr>
        <w:rPr>
          <w:rFonts w:cs="Arial"/>
        </w:rPr>
      </w:pPr>
    </w:p>
    <w:p w14:paraId="44D324C2" w14:textId="77777777" w:rsidR="0055480E" w:rsidRPr="0055480E" w:rsidRDefault="0055480E" w:rsidP="0055480E">
      <w:pPr>
        <w:rPr>
          <w:rFonts w:cs="Arial"/>
        </w:rPr>
      </w:pPr>
    </w:p>
    <w:p w14:paraId="7335F3E0" w14:textId="77777777" w:rsidR="0055480E" w:rsidRPr="0055480E" w:rsidRDefault="0055480E" w:rsidP="0055480E">
      <w:pPr>
        <w:rPr>
          <w:rFonts w:cs="Arial"/>
          <w:b/>
          <w:bCs/>
        </w:rPr>
      </w:pPr>
      <w:r w:rsidRPr="0055480E">
        <w:rPr>
          <w:rFonts w:cs="Arial"/>
          <w:b/>
          <w:bCs/>
        </w:rPr>
        <w:t>Reunião do dia 30/08/2022 (Online – 20h às 21h)</w:t>
      </w:r>
    </w:p>
    <w:p w14:paraId="77D9CA90" w14:textId="77777777" w:rsidR="0055480E" w:rsidRPr="0055480E" w:rsidRDefault="0055480E" w:rsidP="0055480E">
      <w:pPr>
        <w:rPr>
          <w:rFonts w:cs="Arial"/>
        </w:rPr>
      </w:pPr>
      <w:r w:rsidRPr="0055480E">
        <w:rPr>
          <w:rFonts w:cs="Arial"/>
        </w:rPr>
        <w:t>PARTICIPANTES:</w:t>
      </w:r>
    </w:p>
    <w:p w14:paraId="793CEF9E" w14:textId="77777777" w:rsidR="0055480E" w:rsidRPr="0055480E" w:rsidRDefault="0055480E" w:rsidP="0055480E">
      <w:pPr>
        <w:rPr>
          <w:rFonts w:cs="Arial"/>
          <w:b/>
          <w:bCs/>
          <w:color w:val="92D050"/>
        </w:rPr>
      </w:pPr>
      <w:r w:rsidRPr="0055480E">
        <w:rPr>
          <w:rFonts w:cs="Arial"/>
        </w:rPr>
        <w:t xml:space="preserve">Arthur Felix </w:t>
      </w:r>
      <w:proofErr w:type="spellStart"/>
      <w:r w:rsidRPr="0055480E">
        <w:rPr>
          <w:rFonts w:cs="Arial"/>
        </w:rPr>
        <w:t>Latorre</w:t>
      </w:r>
      <w:proofErr w:type="spellEnd"/>
      <w:r w:rsidRPr="0055480E">
        <w:rPr>
          <w:rFonts w:cs="Arial"/>
        </w:rPr>
        <w:t xml:space="preserve"> Simão: </w:t>
      </w:r>
      <w:r w:rsidRPr="0055480E">
        <w:rPr>
          <w:rFonts w:cs="Arial"/>
          <w:b/>
          <w:bCs/>
          <w:color w:val="92D050"/>
        </w:rPr>
        <w:t xml:space="preserve">PRESENTE </w:t>
      </w:r>
    </w:p>
    <w:p w14:paraId="31C18399" w14:textId="77777777" w:rsidR="0055480E" w:rsidRPr="0055480E" w:rsidRDefault="0055480E" w:rsidP="0055480E">
      <w:pPr>
        <w:rPr>
          <w:rFonts w:cs="Arial"/>
        </w:rPr>
      </w:pPr>
      <w:r w:rsidRPr="0055480E">
        <w:rPr>
          <w:rFonts w:cs="Arial"/>
        </w:rPr>
        <w:t xml:space="preserve">Henrique Oliveira da Silva: </w:t>
      </w:r>
      <w:r w:rsidRPr="0055480E">
        <w:rPr>
          <w:rFonts w:cs="Arial"/>
          <w:b/>
          <w:bCs/>
          <w:color w:val="8064A2" w:themeColor="accent4"/>
        </w:rPr>
        <w:t xml:space="preserve">AUSENTE </w:t>
      </w:r>
    </w:p>
    <w:p w14:paraId="67E26084" w14:textId="77777777" w:rsidR="0055480E" w:rsidRPr="0055480E" w:rsidRDefault="0055480E" w:rsidP="0055480E">
      <w:pPr>
        <w:rPr>
          <w:rFonts w:cs="Arial"/>
          <w:b/>
          <w:bCs/>
          <w:color w:val="92D050"/>
        </w:rPr>
      </w:pPr>
      <w:r w:rsidRPr="0055480E">
        <w:rPr>
          <w:rFonts w:cs="Arial"/>
        </w:rPr>
        <w:t xml:space="preserve">Júlia Araripe Lopes: </w:t>
      </w:r>
      <w:r w:rsidRPr="0055480E">
        <w:rPr>
          <w:rFonts w:cs="Arial"/>
          <w:b/>
          <w:bCs/>
          <w:color w:val="92D050"/>
        </w:rPr>
        <w:t xml:space="preserve">PRESENTE </w:t>
      </w:r>
    </w:p>
    <w:p w14:paraId="729DA348" w14:textId="77777777" w:rsidR="0055480E" w:rsidRPr="0055480E" w:rsidRDefault="0055480E" w:rsidP="0055480E">
      <w:pPr>
        <w:rPr>
          <w:rFonts w:cs="Arial"/>
        </w:rPr>
      </w:pPr>
      <w:proofErr w:type="spellStart"/>
      <w:r w:rsidRPr="0055480E">
        <w:rPr>
          <w:rFonts w:cs="Arial"/>
        </w:rPr>
        <w:t>Kaique</w:t>
      </w:r>
      <w:proofErr w:type="spellEnd"/>
      <w:r w:rsidRPr="0055480E">
        <w:rPr>
          <w:rFonts w:cs="Arial"/>
        </w:rPr>
        <w:t xml:space="preserve"> Siqueira Santana: </w:t>
      </w:r>
      <w:r w:rsidRPr="0055480E">
        <w:rPr>
          <w:rFonts w:cs="Arial"/>
          <w:b/>
          <w:bCs/>
          <w:color w:val="92D050"/>
        </w:rPr>
        <w:t>PRESENTE (SCRUM)</w:t>
      </w:r>
    </w:p>
    <w:p w14:paraId="248E009C" w14:textId="77777777" w:rsidR="0055480E" w:rsidRPr="0055480E" w:rsidRDefault="0055480E" w:rsidP="0055480E">
      <w:pPr>
        <w:rPr>
          <w:rFonts w:cs="Arial"/>
        </w:rPr>
      </w:pPr>
      <w:r w:rsidRPr="0055480E">
        <w:rPr>
          <w:rFonts w:cs="Arial"/>
        </w:rPr>
        <w:t xml:space="preserve">Marco </w:t>
      </w:r>
      <w:proofErr w:type="spellStart"/>
      <w:r w:rsidRPr="0055480E">
        <w:rPr>
          <w:rFonts w:cs="Arial"/>
        </w:rPr>
        <w:t>Antonio</w:t>
      </w:r>
      <w:proofErr w:type="spellEnd"/>
      <w:r w:rsidRPr="0055480E">
        <w:rPr>
          <w:rFonts w:cs="Arial"/>
        </w:rPr>
        <w:t xml:space="preserve"> Campos Junior: </w:t>
      </w:r>
      <w:r w:rsidRPr="0055480E">
        <w:rPr>
          <w:rFonts w:cs="Arial"/>
          <w:b/>
          <w:bCs/>
          <w:color w:val="8064A2" w:themeColor="accent4"/>
        </w:rPr>
        <w:t xml:space="preserve">AUSENTE </w:t>
      </w:r>
    </w:p>
    <w:p w14:paraId="76BA3975" w14:textId="77777777" w:rsidR="0055480E" w:rsidRPr="0055480E" w:rsidRDefault="0055480E" w:rsidP="0055480E">
      <w:pPr>
        <w:rPr>
          <w:rFonts w:cs="Arial"/>
          <w:b/>
          <w:bCs/>
          <w:color w:val="8064A2" w:themeColor="accent4"/>
        </w:rPr>
      </w:pPr>
      <w:r w:rsidRPr="0055480E">
        <w:rPr>
          <w:rFonts w:cs="Arial"/>
        </w:rPr>
        <w:t>Mateus do Carmo Souza:</w:t>
      </w:r>
      <w:r w:rsidRPr="0055480E">
        <w:rPr>
          <w:rFonts w:cs="Arial"/>
          <w:b/>
          <w:bCs/>
          <w:color w:val="92D050"/>
        </w:rPr>
        <w:t xml:space="preserve"> PRESENTE (P.O.)</w:t>
      </w:r>
    </w:p>
    <w:p w14:paraId="613B4712" w14:textId="77777777" w:rsidR="0055480E" w:rsidRPr="0055480E" w:rsidRDefault="0055480E" w:rsidP="0055480E">
      <w:pPr>
        <w:rPr>
          <w:rFonts w:cs="Arial"/>
          <w:b/>
          <w:bCs/>
          <w:color w:val="92D050"/>
        </w:rPr>
      </w:pPr>
    </w:p>
    <w:p w14:paraId="3A226A43" w14:textId="77777777" w:rsidR="0055480E" w:rsidRPr="0055480E" w:rsidRDefault="0055480E" w:rsidP="0055480E">
      <w:pPr>
        <w:rPr>
          <w:rFonts w:cs="Arial"/>
          <w:b/>
          <w:bCs/>
        </w:rPr>
      </w:pPr>
      <w:r w:rsidRPr="0055480E">
        <w:rPr>
          <w:rFonts w:cs="Arial"/>
          <w:b/>
          <w:bCs/>
        </w:rPr>
        <w:t>Assuntos discutindo e principais decisões:</w:t>
      </w:r>
    </w:p>
    <w:p w14:paraId="55535552" w14:textId="77777777" w:rsidR="0055480E" w:rsidRPr="0055480E" w:rsidRDefault="0055480E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 xml:space="preserve">Escolha do </w:t>
      </w:r>
      <w:proofErr w:type="spellStart"/>
      <w:r w:rsidRPr="0055480E">
        <w:rPr>
          <w:rFonts w:cs="Arial"/>
        </w:rPr>
        <w:t>BootsTrap</w:t>
      </w:r>
      <w:proofErr w:type="spellEnd"/>
      <w:r w:rsidRPr="0055480E">
        <w:rPr>
          <w:rFonts w:cs="Arial"/>
        </w:rPr>
        <w:t xml:space="preserve"> de Dashboard;</w:t>
      </w:r>
    </w:p>
    <w:p w14:paraId="78FD017A" w14:textId="77777777" w:rsidR="0055480E" w:rsidRPr="0055480E" w:rsidRDefault="0055480E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Decisão do que será feito na aula de PI;</w:t>
      </w:r>
    </w:p>
    <w:p w14:paraId="1D2EAB98" w14:textId="77777777" w:rsidR="0055480E" w:rsidRPr="0055480E" w:rsidRDefault="0055480E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Separação de funções e tarefas que serão feitas na aula de PI;</w:t>
      </w:r>
    </w:p>
    <w:p w14:paraId="2279ACE1" w14:textId="77777777" w:rsidR="0055480E" w:rsidRPr="0055480E" w:rsidRDefault="0055480E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Organização dos cálculos de transformação da API em Python;</w:t>
      </w:r>
    </w:p>
    <w:p w14:paraId="30E9F23B" w14:textId="77777777" w:rsidR="0055480E" w:rsidRPr="0055480E" w:rsidRDefault="0055480E" w:rsidP="0055480E">
      <w:pPr>
        <w:rPr>
          <w:rFonts w:cs="Arial"/>
          <w:b/>
          <w:bCs/>
        </w:rPr>
      </w:pPr>
    </w:p>
    <w:p w14:paraId="19FE87A5" w14:textId="77777777" w:rsidR="0055480E" w:rsidRPr="0055480E" w:rsidRDefault="0055480E" w:rsidP="0055480E">
      <w:pPr>
        <w:rPr>
          <w:rFonts w:cs="Arial"/>
          <w:b/>
          <w:bCs/>
        </w:rPr>
      </w:pPr>
      <w:r w:rsidRPr="0055480E">
        <w:rPr>
          <w:rFonts w:cs="Arial"/>
          <w:b/>
          <w:bCs/>
        </w:rPr>
        <w:t>Plano de Ação para a próxima Sprint:</w:t>
      </w:r>
    </w:p>
    <w:p w14:paraId="54A67FFC" w14:textId="77777777" w:rsidR="0055480E" w:rsidRPr="0055480E" w:rsidRDefault="0055480E">
      <w:pPr>
        <w:pStyle w:val="PargrafodaLista"/>
        <w:numPr>
          <w:ilvl w:val="0"/>
          <w:numId w:val="19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Telas prontas ou semiprontas;</w:t>
      </w:r>
    </w:p>
    <w:p w14:paraId="1288C57C" w14:textId="77777777" w:rsidR="0055480E" w:rsidRPr="0055480E" w:rsidRDefault="0055480E">
      <w:pPr>
        <w:pStyle w:val="PargrafodaLista"/>
        <w:numPr>
          <w:ilvl w:val="0"/>
          <w:numId w:val="19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Tela Dashboard com responsividade;</w:t>
      </w:r>
    </w:p>
    <w:p w14:paraId="240CDED8" w14:textId="77777777" w:rsidR="0055480E" w:rsidRPr="0055480E" w:rsidRDefault="0055480E" w:rsidP="0055480E">
      <w:pPr>
        <w:rPr>
          <w:rFonts w:cs="Arial"/>
        </w:rPr>
      </w:pPr>
    </w:p>
    <w:p w14:paraId="1CCDD22C" w14:textId="77777777" w:rsidR="0055480E" w:rsidRPr="0055480E" w:rsidRDefault="0055480E" w:rsidP="0055480E">
      <w:pPr>
        <w:rPr>
          <w:rFonts w:cs="Arial"/>
        </w:rPr>
      </w:pPr>
    </w:p>
    <w:p w14:paraId="1F04A353" w14:textId="77777777" w:rsidR="0055480E" w:rsidRPr="0055480E" w:rsidRDefault="0055480E" w:rsidP="0055480E">
      <w:pPr>
        <w:rPr>
          <w:rFonts w:cs="Arial"/>
          <w:b/>
          <w:bCs/>
        </w:rPr>
      </w:pPr>
      <w:r w:rsidRPr="0055480E">
        <w:rPr>
          <w:rFonts w:cs="Arial"/>
          <w:b/>
          <w:bCs/>
        </w:rPr>
        <w:t>Reunião do dia 31/08/2022 (Online – 20h às 21:30)</w:t>
      </w:r>
    </w:p>
    <w:p w14:paraId="0FFA699E" w14:textId="77777777" w:rsidR="0055480E" w:rsidRPr="0055480E" w:rsidRDefault="0055480E" w:rsidP="0055480E">
      <w:pPr>
        <w:rPr>
          <w:rFonts w:cs="Arial"/>
        </w:rPr>
      </w:pPr>
      <w:r w:rsidRPr="0055480E">
        <w:rPr>
          <w:rFonts w:cs="Arial"/>
        </w:rPr>
        <w:t>PARTICIPANTES:</w:t>
      </w:r>
    </w:p>
    <w:p w14:paraId="14B28A4C" w14:textId="77777777" w:rsidR="0055480E" w:rsidRPr="0055480E" w:rsidRDefault="0055480E" w:rsidP="0055480E">
      <w:pPr>
        <w:rPr>
          <w:rFonts w:cs="Arial"/>
          <w:b/>
          <w:bCs/>
          <w:color w:val="92D050"/>
        </w:rPr>
      </w:pPr>
      <w:r w:rsidRPr="0055480E">
        <w:rPr>
          <w:rFonts w:cs="Arial"/>
        </w:rPr>
        <w:t xml:space="preserve">Arthur Felix </w:t>
      </w:r>
      <w:proofErr w:type="spellStart"/>
      <w:r w:rsidRPr="0055480E">
        <w:rPr>
          <w:rFonts w:cs="Arial"/>
        </w:rPr>
        <w:t>Latorre</w:t>
      </w:r>
      <w:proofErr w:type="spellEnd"/>
      <w:r w:rsidRPr="0055480E">
        <w:rPr>
          <w:rFonts w:cs="Arial"/>
        </w:rPr>
        <w:t xml:space="preserve"> Simão: </w:t>
      </w:r>
      <w:r w:rsidRPr="0055480E">
        <w:rPr>
          <w:rFonts w:cs="Arial"/>
          <w:b/>
          <w:bCs/>
          <w:color w:val="92D050"/>
        </w:rPr>
        <w:t>PRESENTE (P.O)</w:t>
      </w:r>
    </w:p>
    <w:p w14:paraId="20704C6B" w14:textId="77777777" w:rsidR="0055480E" w:rsidRPr="0055480E" w:rsidRDefault="0055480E" w:rsidP="0055480E">
      <w:pPr>
        <w:rPr>
          <w:rFonts w:cs="Arial"/>
        </w:rPr>
      </w:pPr>
      <w:r w:rsidRPr="0055480E">
        <w:rPr>
          <w:rFonts w:cs="Arial"/>
        </w:rPr>
        <w:t xml:space="preserve">Henrique Oliveira da Silva: </w:t>
      </w:r>
      <w:r w:rsidRPr="0055480E">
        <w:rPr>
          <w:rFonts w:cs="Arial"/>
          <w:b/>
          <w:bCs/>
          <w:color w:val="92D050"/>
        </w:rPr>
        <w:t>PRESENTE</w:t>
      </w:r>
    </w:p>
    <w:p w14:paraId="0F30714D" w14:textId="77777777" w:rsidR="0055480E" w:rsidRPr="0055480E" w:rsidRDefault="0055480E" w:rsidP="0055480E">
      <w:pPr>
        <w:rPr>
          <w:rFonts w:cs="Arial"/>
          <w:b/>
          <w:bCs/>
          <w:color w:val="92D050"/>
        </w:rPr>
      </w:pPr>
      <w:r w:rsidRPr="0055480E">
        <w:rPr>
          <w:rFonts w:cs="Arial"/>
        </w:rPr>
        <w:t xml:space="preserve">Júlia Araripe Lopes: </w:t>
      </w:r>
      <w:r w:rsidRPr="0055480E">
        <w:rPr>
          <w:rFonts w:cs="Arial"/>
          <w:b/>
          <w:bCs/>
          <w:color w:val="92D050"/>
        </w:rPr>
        <w:t>PRESENTE (SCRUM)</w:t>
      </w:r>
    </w:p>
    <w:p w14:paraId="507754F0" w14:textId="77777777" w:rsidR="0055480E" w:rsidRPr="0055480E" w:rsidRDefault="0055480E" w:rsidP="0055480E">
      <w:pPr>
        <w:rPr>
          <w:rFonts w:cs="Arial"/>
        </w:rPr>
      </w:pPr>
      <w:proofErr w:type="spellStart"/>
      <w:r w:rsidRPr="0055480E">
        <w:rPr>
          <w:rFonts w:cs="Arial"/>
        </w:rPr>
        <w:lastRenderedPageBreak/>
        <w:t>Kaique</w:t>
      </w:r>
      <w:proofErr w:type="spellEnd"/>
      <w:r w:rsidRPr="0055480E">
        <w:rPr>
          <w:rFonts w:cs="Arial"/>
        </w:rPr>
        <w:t xml:space="preserve"> Siqueira Santana: </w:t>
      </w:r>
      <w:r w:rsidRPr="0055480E">
        <w:rPr>
          <w:rFonts w:cs="Arial"/>
          <w:b/>
          <w:bCs/>
          <w:color w:val="92D050"/>
        </w:rPr>
        <w:t xml:space="preserve">PRESENTE </w:t>
      </w:r>
    </w:p>
    <w:p w14:paraId="0D025D59" w14:textId="77777777" w:rsidR="0055480E" w:rsidRPr="0055480E" w:rsidRDefault="0055480E" w:rsidP="0055480E">
      <w:pPr>
        <w:rPr>
          <w:rFonts w:cs="Arial"/>
        </w:rPr>
      </w:pPr>
      <w:r w:rsidRPr="0055480E">
        <w:rPr>
          <w:rFonts w:cs="Arial"/>
        </w:rPr>
        <w:t xml:space="preserve">Marco </w:t>
      </w:r>
      <w:proofErr w:type="spellStart"/>
      <w:r w:rsidRPr="0055480E">
        <w:rPr>
          <w:rFonts w:cs="Arial"/>
        </w:rPr>
        <w:t>Antonio</w:t>
      </w:r>
      <w:proofErr w:type="spellEnd"/>
      <w:r w:rsidRPr="0055480E">
        <w:rPr>
          <w:rFonts w:cs="Arial"/>
        </w:rPr>
        <w:t xml:space="preserve"> Campos Junior: </w:t>
      </w:r>
      <w:r w:rsidRPr="0055480E">
        <w:rPr>
          <w:rFonts w:cs="Arial"/>
          <w:b/>
          <w:bCs/>
          <w:color w:val="92D050"/>
        </w:rPr>
        <w:t xml:space="preserve">PRESENTE </w:t>
      </w:r>
    </w:p>
    <w:p w14:paraId="2EC3D0DC" w14:textId="77777777" w:rsidR="0055480E" w:rsidRPr="0055480E" w:rsidRDefault="0055480E" w:rsidP="0055480E">
      <w:pPr>
        <w:rPr>
          <w:rFonts w:cs="Arial"/>
          <w:b/>
          <w:bCs/>
          <w:color w:val="8064A2" w:themeColor="accent4"/>
        </w:rPr>
      </w:pPr>
      <w:r w:rsidRPr="0055480E">
        <w:rPr>
          <w:rFonts w:cs="Arial"/>
        </w:rPr>
        <w:t>Mateus do Carmo Souza:</w:t>
      </w:r>
      <w:r w:rsidRPr="0055480E">
        <w:rPr>
          <w:rFonts w:cs="Arial"/>
          <w:b/>
          <w:bCs/>
          <w:color w:val="92D050"/>
        </w:rPr>
        <w:t xml:space="preserve"> PRESENTE </w:t>
      </w:r>
    </w:p>
    <w:p w14:paraId="2930643C" w14:textId="77777777" w:rsidR="0055480E" w:rsidRPr="0055480E" w:rsidRDefault="0055480E" w:rsidP="0055480E">
      <w:pPr>
        <w:rPr>
          <w:rFonts w:cs="Arial"/>
          <w:b/>
          <w:bCs/>
          <w:color w:val="92D050"/>
        </w:rPr>
      </w:pPr>
    </w:p>
    <w:p w14:paraId="4082233F" w14:textId="77777777" w:rsidR="0055480E" w:rsidRPr="0055480E" w:rsidRDefault="0055480E" w:rsidP="0055480E">
      <w:pPr>
        <w:rPr>
          <w:rFonts w:cs="Arial"/>
          <w:b/>
          <w:bCs/>
        </w:rPr>
      </w:pPr>
      <w:r w:rsidRPr="0055480E">
        <w:rPr>
          <w:rFonts w:cs="Arial"/>
          <w:b/>
          <w:bCs/>
        </w:rPr>
        <w:t>Assuntos discutindo e principais decisões:</w:t>
      </w:r>
    </w:p>
    <w:p w14:paraId="5B8EEC5F" w14:textId="77777777" w:rsidR="0055480E" w:rsidRPr="0055480E" w:rsidRDefault="0055480E">
      <w:pPr>
        <w:pStyle w:val="PargrafodaLista"/>
        <w:numPr>
          <w:ilvl w:val="0"/>
          <w:numId w:val="19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Separação de falas e roteiro da Sprint 1;</w:t>
      </w:r>
    </w:p>
    <w:p w14:paraId="150ED31A" w14:textId="77777777" w:rsidR="0055480E" w:rsidRPr="0055480E" w:rsidRDefault="0055480E">
      <w:pPr>
        <w:pStyle w:val="PargrafodaLista"/>
        <w:numPr>
          <w:ilvl w:val="0"/>
          <w:numId w:val="19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 xml:space="preserve">Nova separação de tarefas pontuais (Finalização Home, Dashboard; Contexto, Doc. No geral; Novas </w:t>
      </w:r>
      <w:proofErr w:type="spellStart"/>
      <w:r w:rsidRPr="0055480E">
        <w:rPr>
          <w:rFonts w:cs="Arial"/>
        </w:rPr>
        <w:t>Proto-Personas</w:t>
      </w:r>
      <w:proofErr w:type="spellEnd"/>
      <w:r w:rsidRPr="0055480E">
        <w:rPr>
          <w:rFonts w:cs="Arial"/>
        </w:rPr>
        <w:t xml:space="preserve"> e </w:t>
      </w:r>
      <w:proofErr w:type="spellStart"/>
      <w:r w:rsidRPr="0055480E">
        <w:rPr>
          <w:rFonts w:cs="Arial"/>
        </w:rPr>
        <w:t>User</w:t>
      </w:r>
      <w:proofErr w:type="spellEnd"/>
      <w:r w:rsidRPr="0055480E">
        <w:rPr>
          <w:rFonts w:cs="Arial"/>
        </w:rPr>
        <w:t xml:space="preserve"> Stories);</w:t>
      </w:r>
    </w:p>
    <w:p w14:paraId="74C55712" w14:textId="77777777" w:rsidR="0055480E" w:rsidRPr="0055480E" w:rsidRDefault="0055480E">
      <w:pPr>
        <w:pStyle w:val="PargrafodaLista"/>
        <w:numPr>
          <w:ilvl w:val="0"/>
          <w:numId w:val="19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Separação de falas e roteiro da Sprint 1;</w:t>
      </w:r>
    </w:p>
    <w:p w14:paraId="51AA4A72" w14:textId="77777777" w:rsidR="0055480E" w:rsidRPr="0055480E" w:rsidRDefault="0055480E">
      <w:pPr>
        <w:pStyle w:val="PargrafodaLista"/>
        <w:numPr>
          <w:ilvl w:val="0"/>
          <w:numId w:val="19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Nova separação de responsáveis pelas telas para finalização;</w:t>
      </w:r>
    </w:p>
    <w:p w14:paraId="0CF6C977" w14:textId="77777777" w:rsidR="0055480E" w:rsidRPr="0055480E" w:rsidRDefault="0055480E">
      <w:pPr>
        <w:pStyle w:val="PargrafodaLista"/>
        <w:numPr>
          <w:ilvl w:val="0"/>
          <w:numId w:val="19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Nova separação de responsáveis pela finalização de Contexto e Documentação;</w:t>
      </w:r>
    </w:p>
    <w:p w14:paraId="729B89BB" w14:textId="77777777" w:rsidR="0055480E" w:rsidRPr="0055480E" w:rsidRDefault="0055480E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 xml:space="preserve">Nova separação de responsáveis pela criação de novos </w:t>
      </w:r>
      <w:proofErr w:type="spellStart"/>
      <w:r w:rsidRPr="0055480E">
        <w:rPr>
          <w:rFonts w:cs="Arial"/>
        </w:rPr>
        <w:t>User</w:t>
      </w:r>
      <w:proofErr w:type="spellEnd"/>
      <w:r w:rsidRPr="0055480E">
        <w:rPr>
          <w:rFonts w:cs="Arial"/>
        </w:rPr>
        <w:t xml:space="preserve"> Stories e detalhamento de Personas;</w:t>
      </w:r>
    </w:p>
    <w:p w14:paraId="53FFD147" w14:textId="77777777" w:rsidR="0055480E" w:rsidRPr="0055480E" w:rsidRDefault="0055480E" w:rsidP="0055480E">
      <w:pPr>
        <w:rPr>
          <w:rFonts w:cs="Arial"/>
          <w:b/>
          <w:bCs/>
        </w:rPr>
      </w:pPr>
    </w:p>
    <w:p w14:paraId="180C84DC" w14:textId="77777777" w:rsidR="0055480E" w:rsidRPr="0055480E" w:rsidRDefault="0055480E" w:rsidP="0055480E">
      <w:pPr>
        <w:rPr>
          <w:rFonts w:cs="Arial"/>
          <w:b/>
          <w:bCs/>
        </w:rPr>
      </w:pPr>
      <w:r w:rsidRPr="0055480E">
        <w:rPr>
          <w:rFonts w:cs="Arial"/>
          <w:b/>
          <w:bCs/>
        </w:rPr>
        <w:t>Plano de Ação para a próxima Sprint:</w:t>
      </w:r>
    </w:p>
    <w:p w14:paraId="3351AD43" w14:textId="77777777" w:rsidR="0055480E" w:rsidRPr="0055480E" w:rsidRDefault="0055480E">
      <w:pPr>
        <w:pStyle w:val="PargrafodaLista"/>
        <w:numPr>
          <w:ilvl w:val="0"/>
          <w:numId w:val="19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API em Python pronta;</w:t>
      </w:r>
    </w:p>
    <w:p w14:paraId="5F70A5CD" w14:textId="77777777" w:rsidR="0055480E" w:rsidRPr="0055480E" w:rsidRDefault="0055480E">
      <w:pPr>
        <w:pStyle w:val="PargrafodaLista"/>
        <w:numPr>
          <w:ilvl w:val="0"/>
          <w:numId w:val="19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 xml:space="preserve">Nova separação de tarefas pontuais (Finalização Home, Dashboard; Contexto, Doc. No geral; Novas </w:t>
      </w:r>
      <w:proofErr w:type="spellStart"/>
      <w:r w:rsidRPr="0055480E">
        <w:rPr>
          <w:rFonts w:cs="Arial"/>
        </w:rPr>
        <w:t>Proto-Personas</w:t>
      </w:r>
      <w:proofErr w:type="spellEnd"/>
      <w:r w:rsidRPr="0055480E">
        <w:rPr>
          <w:rFonts w:cs="Arial"/>
        </w:rPr>
        <w:t xml:space="preserve"> e </w:t>
      </w:r>
      <w:proofErr w:type="spellStart"/>
      <w:r w:rsidRPr="0055480E">
        <w:rPr>
          <w:rFonts w:cs="Arial"/>
        </w:rPr>
        <w:t>User</w:t>
      </w:r>
      <w:proofErr w:type="spellEnd"/>
      <w:r w:rsidRPr="0055480E">
        <w:rPr>
          <w:rFonts w:cs="Arial"/>
        </w:rPr>
        <w:t xml:space="preserve"> Stories)</w:t>
      </w:r>
    </w:p>
    <w:p w14:paraId="7F9587BB" w14:textId="77777777" w:rsidR="0055480E" w:rsidRPr="0055480E" w:rsidRDefault="0055480E" w:rsidP="0055480E">
      <w:pPr>
        <w:rPr>
          <w:rFonts w:cs="Arial"/>
        </w:rPr>
      </w:pPr>
    </w:p>
    <w:p w14:paraId="2684FE1B" w14:textId="77777777" w:rsidR="0055480E" w:rsidRPr="0055480E" w:rsidRDefault="0055480E" w:rsidP="0055480E">
      <w:pPr>
        <w:rPr>
          <w:rFonts w:cs="Arial"/>
          <w:b/>
          <w:bCs/>
        </w:rPr>
      </w:pPr>
      <w:r w:rsidRPr="0055480E">
        <w:rPr>
          <w:rFonts w:cs="Arial"/>
          <w:b/>
          <w:bCs/>
        </w:rPr>
        <w:t>Reunião do dia 05/09/2022 (Online – 20h às 22:30)</w:t>
      </w:r>
    </w:p>
    <w:p w14:paraId="57151E4F" w14:textId="77777777" w:rsidR="0055480E" w:rsidRPr="0055480E" w:rsidRDefault="0055480E" w:rsidP="0055480E">
      <w:pPr>
        <w:rPr>
          <w:rFonts w:cs="Arial"/>
        </w:rPr>
      </w:pPr>
      <w:r w:rsidRPr="0055480E">
        <w:rPr>
          <w:rFonts w:cs="Arial"/>
        </w:rPr>
        <w:t>PARTICIPANTES:</w:t>
      </w:r>
    </w:p>
    <w:p w14:paraId="6038A7FF" w14:textId="77777777" w:rsidR="0055480E" w:rsidRPr="0055480E" w:rsidRDefault="0055480E" w:rsidP="0055480E">
      <w:pPr>
        <w:rPr>
          <w:rFonts w:cs="Arial"/>
          <w:b/>
          <w:bCs/>
          <w:color w:val="92D050"/>
        </w:rPr>
      </w:pPr>
      <w:r w:rsidRPr="0055480E">
        <w:rPr>
          <w:rFonts w:cs="Arial"/>
        </w:rPr>
        <w:t xml:space="preserve">Arthur Felix </w:t>
      </w:r>
      <w:proofErr w:type="spellStart"/>
      <w:r w:rsidRPr="0055480E">
        <w:rPr>
          <w:rFonts w:cs="Arial"/>
        </w:rPr>
        <w:t>Latorre</w:t>
      </w:r>
      <w:proofErr w:type="spellEnd"/>
      <w:r w:rsidRPr="0055480E">
        <w:rPr>
          <w:rFonts w:cs="Arial"/>
        </w:rPr>
        <w:t xml:space="preserve"> Simão: </w:t>
      </w:r>
      <w:r w:rsidRPr="0055480E">
        <w:rPr>
          <w:rFonts w:cs="Arial"/>
          <w:b/>
          <w:bCs/>
          <w:color w:val="92D050"/>
        </w:rPr>
        <w:t xml:space="preserve">PRESENTE </w:t>
      </w:r>
    </w:p>
    <w:p w14:paraId="7891BFAB" w14:textId="77777777" w:rsidR="0055480E" w:rsidRPr="0055480E" w:rsidRDefault="0055480E" w:rsidP="0055480E">
      <w:pPr>
        <w:rPr>
          <w:rFonts w:cs="Arial"/>
        </w:rPr>
      </w:pPr>
      <w:r w:rsidRPr="0055480E">
        <w:rPr>
          <w:rFonts w:cs="Arial"/>
        </w:rPr>
        <w:t xml:space="preserve">Henrique Oliveira da Silva: </w:t>
      </w:r>
      <w:r w:rsidRPr="0055480E">
        <w:rPr>
          <w:rFonts w:cs="Arial"/>
          <w:b/>
          <w:bCs/>
          <w:color w:val="92D050"/>
        </w:rPr>
        <w:t>PRESENTE (P.O)</w:t>
      </w:r>
    </w:p>
    <w:p w14:paraId="0A7301C1" w14:textId="77777777" w:rsidR="0055480E" w:rsidRPr="0055480E" w:rsidRDefault="0055480E" w:rsidP="0055480E">
      <w:pPr>
        <w:rPr>
          <w:rFonts w:cs="Arial"/>
          <w:b/>
          <w:bCs/>
          <w:color w:val="92D050"/>
        </w:rPr>
      </w:pPr>
      <w:r w:rsidRPr="0055480E">
        <w:rPr>
          <w:rFonts w:cs="Arial"/>
        </w:rPr>
        <w:t xml:space="preserve">Júlia Araripe Lopes: </w:t>
      </w:r>
      <w:r w:rsidRPr="0055480E">
        <w:rPr>
          <w:rFonts w:cs="Arial"/>
          <w:b/>
          <w:bCs/>
          <w:color w:val="92D050"/>
        </w:rPr>
        <w:t xml:space="preserve">PRESENTE </w:t>
      </w:r>
    </w:p>
    <w:p w14:paraId="7916FBB0" w14:textId="77777777" w:rsidR="0055480E" w:rsidRPr="0055480E" w:rsidRDefault="0055480E" w:rsidP="0055480E">
      <w:pPr>
        <w:rPr>
          <w:rFonts w:cs="Arial"/>
        </w:rPr>
      </w:pPr>
      <w:proofErr w:type="spellStart"/>
      <w:r w:rsidRPr="0055480E">
        <w:rPr>
          <w:rFonts w:cs="Arial"/>
        </w:rPr>
        <w:t>Kaique</w:t>
      </w:r>
      <w:proofErr w:type="spellEnd"/>
      <w:r w:rsidRPr="0055480E">
        <w:rPr>
          <w:rFonts w:cs="Arial"/>
        </w:rPr>
        <w:t xml:space="preserve"> Siqueira Santana: </w:t>
      </w:r>
      <w:r w:rsidRPr="0055480E">
        <w:rPr>
          <w:rFonts w:cs="Arial"/>
          <w:b/>
          <w:bCs/>
          <w:color w:val="92D050"/>
        </w:rPr>
        <w:t xml:space="preserve">PRESENTE </w:t>
      </w:r>
    </w:p>
    <w:p w14:paraId="01C28015" w14:textId="77777777" w:rsidR="0055480E" w:rsidRPr="0055480E" w:rsidRDefault="0055480E" w:rsidP="0055480E">
      <w:pPr>
        <w:rPr>
          <w:rFonts w:cs="Arial"/>
        </w:rPr>
      </w:pPr>
      <w:r w:rsidRPr="0055480E">
        <w:rPr>
          <w:rFonts w:cs="Arial"/>
        </w:rPr>
        <w:t xml:space="preserve">Marco </w:t>
      </w:r>
      <w:proofErr w:type="spellStart"/>
      <w:r w:rsidRPr="0055480E">
        <w:rPr>
          <w:rFonts w:cs="Arial"/>
        </w:rPr>
        <w:t>Antonio</w:t>
      </w:r>
      <w:proofErr w:type="spellEnd"/>
      <w:r w:rsidRPr="0055480E">
        <w:rPr>
          <w:rFonts w:cs="Arial"/>
        </w:rPr>
        <w:t xml:space="preserve"> Campos Junior: </w:t>
      </w:r>
      <w:r w:rsidRPr="0055480E">
        <w:rPr>
          <w:rFonts w:cs="Arial"/>
          <w:b/>
          <w:bCs/>
          <w:color w:val="92D050"/>
        </w:rPr>
        <w:t>PRESENTE (SCRUM)</w:t>
      </w:r>
    </w:p>
    <w:p w14:paraId="1DB863E6" w14:textId="77777777" w:rsidR="0055480E" w:rsidRPr="0055480E" w:rsidRDefault="0055480E" w:rsidP="0055480E">
      <w:pPr>
        <w:rPr>
          <w:rFonts w:cs="Arial"/>
          <w:b/>
          <w:bCs/>
          <w:color w:val="8064A2" w:themeColor="accent4"/>
        </w:rPr>
      </w:pPr>
      <w:r w:rsidRPr="0055480E">
        <w:rPr>
          <w:rFonts w:cs="Arial"/>
        </w:rPr>
        <w:t>Mateus do Carmo Souza:</w:t>
      </w:r>
      <w:r w:rsidRPr="0055480E">
        <w:rPr>
          <w:rFonts w:cs="Arial"/>
          <w:b/>
          <w:bCs/>
          <w:color w:val="92D050"/>
        </w:rPr>
        <w:t xml:space="preserve"> PRESENTE </w:t>
      </w:r>
    </w:p>
    <w:p w14:paraId="45DD1FDC" w14:textId="77777777" w:rsidR="0055480E" w:rsidRPr="0055480E" w:rsidRDefault="0055480E" w:rsidP="0055480E">
      <w:pPr>
        <w:rPr>
          <w:rFonts w:cs="Arial"/>
          <w:b/>
          <w:bCs/>
          <w:color w:val="92D050"/>
        </w:rPr>
      </w:pPr>
    </w:p>
    <w:p w14:paraId="4F1C1955" w14:textId="77777777" w:rsidR="0055480E" w:rsidRPr="0055480E" w:rsidRDefault="0055480E" w:rsidP="0055480E">
      <w:pPr>
        <w:rPr>
          <w:rFonts w:cs="Arial"/>
          <w:b/>
          <w:bCs/>
        </w:rPr>
      </w:pPr>
      <w:r w:rsidRPr="0055480E">
        <w:rPr>
          <w:rFonts w:cs="Arial"/>
          <w:b/>
          <w:bCs/>
        </w:rPr>
        <w:t>Assuntos discutindo e principais decisões:</w:t>
      </w:r>
    </w:p>
    <w:p w14:paraId="0404A6A0" w14:textId="77777777" w:rsidR="0055480E" w:rsidRPr="0055480E" w:rsidRDefault="0055480E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 xml:space="preserve">Escolha de novo </w:t>
      </w:r>
      <w:proofErr w:type="spellStart"/>
      <w:r w:rsidRPr="0055480E">
        <w:rPr>
          <w:rFonts w:cs="Arial"/>
        </w:rPr>
        <w:t>BootsTrap</w:t>
      </w:r>
      <w:proofErr w:type="spellEnd"/>
      <w:r w:rsidRPr="0055480E">
        <w:rPr>
          <w:rFonts w:cs="Arial"/>
        </w:rPr>
        <w:t xml:space="preserve"> de Dashboard;</w:t>
      </w:r>
    </w:p>
    <w:p w14:paraId="41790C4F" w14:textId="77777777" w:rsidR="0055480E" w:rsidRPr="0055480E" w:rsidRDefault="0055480E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Decisões e finalização sobre as telas “Sobre nós” e “Home”;</w:t>
      </w:r>
    </w:p>
    <w:p w14:paraId="5BDA17C7" w14:textId="77777777" w:rsidR="0055480E" w:rsidRPr="0055480E" w:rsidRDefault="0055480E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Explicações e finalizações em relação a modelagem e script de banco de dados;</w:t>
      </w:r>
    </w:p>
    <w:p w14:paraId="58CF0868" w14:textId="77777777" w:rsidR="0055480E" w:rsidRPr="0055480E" w:rsidRDefault="0055480E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Breve ensaio para Sprint;</w:t>
      </w:r>
    </w:p>
    <w:p w14:paraId="198252D4" w14:textId="77777777" w:rsidR="0055480E" w:rsidRPr="0055480E" w:rsidRDefault="0055480E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 xml:space="preserve">Detalhes </w:t>
      </w:r>
      <w:proofErr w:type="spellStart"/>
      <w:r w:rsidRPr="0055480E">
        <w:rPr>
          <w:rFonts w:cs="Arial"/>
        </w:rPr>
        <w:t>helpdesk</w:t>
      </w:r>
      <w:proofErr w:type="spellEnd"/>
      <w:r w:rsidRPr="0055480E">
        <w:rPr>
          <w:rFonts w:cs="Arial"/>
        </w:rPr>
        <w:t xml:space="preserve"> prontos;</w:t>
      </w:r>
    </w:p>
    <w:p w14:paraId="37B048B6" w14:textId="77777777" w:rsidR="0055480E" w:rsidRPr="0055480E" w:rsidRDefault="0055480E" w:rsidP="0055480E">
      <w:pPr>
        <w:pStyle w:val="PargrafodaLista"/>
        <w:rPr>
          <w:rFonts w:cs="Arial"/>
        </w:rPr>
      </w:pPr>
    </w:p>
    <w:p w14:paraId="00E242B7" w14:textId="77777777" w:rsidR="0055480E" w:rsidRPr="0055480E" w:rsidRDefault="0055480E" w:rsidP="0055480E">
      <w:pPr>
        <w:rPr>
          <w:rFonts w:cs="Arial"/>
          <w:b/>
          <w:bCs/>
        </w:rPr>
      </w:pPr>
      <w:r w:rsidRPr="0055480E">
        <w:rPr>
          <w:rFonts w:cs="Arial"/>
          <w:b/>
          <w:bCs/>
        </w:rPr>
        <w:t>Plano de Ação para a próxima Sprint:</w:t>
      </w:r>
    </w:p>
    <w:p w14:paraId="03261CBC" w14:textId="77777777" w:rsidR="0055480E" w:rsidRPr="0055480E" w:rsidRDefault="0055480E">
      <w:pPr>
        <w:pStyle w:val="PargrafodaLista"/>
        <w:numPr>
          <w:ilvl w:val="0"/>
          <w:numId w:val="19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Tela Dashboard feita;</w:t>
      </w:r>
    </w:p>
    <w:p w14:paraId="6828F8E4" w14:textId="77777777" w:rsidR="0055480E" w:rsidRPr="0055480E" w:rsidRDefault="0055480E">
      <w:pPr>
        <w:pStyle w:val="PargrafodaLista"/>
        <w:numPr>
          <w:ilvl w:val="0"/>
          <w:numId w:val="19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Domínio de falas para apresentação;</w:t>
      </w:r>
    </w:p>
    <w:p w14:paraId="06E128B2" w14:textId="77777777" w:rsidR="0055480E" w:rsidRPr="0055480E" w:rsidRDefault="0055480E">
      <w:pPr>
        <w:pStyle w:val="PargrafodaLista"/>
        <w:numPr>
          <w:ilvl w:val="0"/>
          <w:numId w:val="19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 xml:space="preserve">Conexão </w:t>
      </w:r>
      <w:proofErr w:type="spellStart"/>
      <w:r w:rsidRPr="0055480E">
        <w:rPr>
          <w:rFonts w:cs="Arial"/>
        </w:rPr>
        <w:t>API’s</w:t>
      </w:r>
      <w:proofErr w:type="spellEnd"/>
      <w:r w:rsidRPr="0055480E">
        <w:rPr>
          <w:rFonts w:cs="Arial"/>
        </w:rPr>
        <w:t>;</w:t>
      </w:r>
    </w:p>
    <w:p w14:paraId="06E2E213" w14:textId="77777777" w:rsidR="0055480E" w:rsidRPr="0055480E" w:rsidRDefault="0055480E" w:rsidP="0055480E">
      <w:pPr>
        <w:rPr>
          <w:rFonts w:cs="Arial"/>
        </w:rPr>
      </w:pPr>
    </w:p>
    <w:p w14:paraId="4907A93A" w14:textId="77777777" w:rsidR="0055480E" w:rsidRPr="0055480E" w:rsidRDefault="0055480E" w:rsidP="0055480E">
      <w:pPr>
        <w:rPr>
          <w:rFonts w:cs="Arial"/>
          <w:b/>
          <w:bCs/>
        </w:rPr>
      </w:pPr>
      <w:r w:rsidRPr="0055480E">
        <w:rPr>
          <w:rFonts w:cs="Arial"/>
          <w:b/>
          <w:bCs/>
        </w:rPr>
        <w:t>Reunião do dia 06/09/2022 (Presencial – 16h às 19h)</w:t>
      </w:r>
    </w:p>
    <w:p w14:paraId="45F3E3FF" w14:textId="77777777" w:rsidR="0055480E" w:rsidRPr="0055480E" w:rsidRDefault="0055480E" w:rsidP="0055480E">
      <w:pPr>
        <w:rPr>
          <w:rFonts w:cs="Arial"/>
        </w:rPr>
      </w:pPr>
      <w:r w:rsidRPr="0055480E">
        <w:rPr>
          <w:rFonts w:cs="Arial"/>
        </w:rPr>
        <w:t>PARTICIPANTES:</w:t>
      </w:r>
    </w:p>
    <w:p w14:paraId="387E83E1" w14:textId="77777777" w:rsidR="0055480E" w:rsidRPr="0055480E" w:rsidRDefault="0055480E" w:rsidP="0055480E">
      <w:pPr>
        <w:rPr>
          <w:rFonts w:cs="Arial"/>
          <w:b/>
          <w:bCs/>
          <w:color w:val="92D050"/>
        </w:rPr>
      </w:pPr>
      <w:r w:rsidRPr="0055480E">
        <w:rPr>
          <w:rFonts w:cs="Arial"/>
        </w:rPr>
        <w:t xml:space="preserve">Arthur Felix </w:t>
      </w:r>
      <w:proofErr w:type="spellStart"/>
      <w:r w:rsidRPr="0055480E">
        <w:rPr>
          <w:rFonts w:cs="Arial"/>
        </w:rPr>
        <w:t>Latorre</w:t>
      </w:r>
      <w:proofErr w:type="spellEnd"/>
      <w:r w:rsidRPr="0055480E">
        <w:rPr>
          <w:rFonts w:cs="Arial"/>
        </w:rPr>
        <w:t xml:space="preserve"> Simão: </w:t>
      </w:r>
      <w:r w:rsidRPr="0055480E">
        <w:rPr>
          <w:rFonts w:cs="Arial"/>
          <w:b/>
          <w:bCs/>
          <w:color w:val="92D050"/>
        </w:rPr>
        <w:t xml:space="preserve">PRESENTE </w:t>
      </w:r>
    </w:p>
    <w:p w14:paraId="68962B33" w14:textId="77777777" w:rsidR="0055480E" w:rsidRPr="0055480E" w:rsidRDefault="0055480E" w:rsidP="0055480E">
      <w:pPr>
        <w:rPr>
          <w:rFonts w:cs="Arial"/>
        </w:rPr>
      </w:pPr>
      <w:r w:rsidRPr="0055480E">
        <w:rPr>
          <w:rFonts w:cs="Arial"/>
        </w:rPr>
        <w:t xml:space="preserve">Henrique Oliveira da Silva: </w:t>
      </w:r>
      <w:r w:rsidRPr="0055480E">
        <w:rPr>
          <w:rFonts w:cs="Arial"/>
          <w:b/>
          <w:bCs/>
          <w:color w:val="92D050"/>
        </w:rPr>
        <w:t>PRESENTE</w:t>
      </w:r>
    </w:p>
    <w:p w14:paraId="640422E9" w14:textId="77777777" w:rsidR="0055480E" w:rsidRPr="0055480E" w:rsidRDefault="0055480E" w:rsidP="0055480E">
      <w:pPr>
        <w:rPr>
          <w:rFonts w:cs="Arial"/>
          <w:b/>
          <w:bCs/>
          <w:color w:val="92D050"/>
        </w:rPr>
      </w:pPr>
      <w:r w:rsidRPr="0055480E">
        <w:rPr>
          <w:rFonts w:cs="Arial"/>
        </w:rPr>
        <w:t xml:space="preserve">Júlia Araripe Lopes: </w:t>
      </w:r>
      <w:r w:rsidRPr="0055480E">
        <w:rPr>
          <w:rFonts w:cs="Arial"/>
          <w:b/>
          <w:bCs/>
          <w:color w:val="92D050"/>
        </w:rPr>
        <w:t>PRESENTE (SCRUM)</w:t>
      </w:r>
    </w:p>
    <w:p w14:paraId="0DBC2741" w14:textId="77777777" w:rsidR="0055480E" w:rsidRPr="0055480E" w:rsidRDefault="0055480E" w:rsidP="0055480E">
      <w:pPr>
        <w:rPr>
          <w:rFonts w:cs="Arial"/>
        </w:rPr>
      </w:pPr>
      <w:proofErr w:type="spellStart"/>
      <w:r w:rsidRPr="0055480E">
        <w:rPr>
          <w:rFonts w:cs="Arial"/>
        </w:rPr>
        <w:t>Kaique</w:t>
      </w:r>
      <w:proofErr w:type="spellEnd"/>
      <w:r w:rsidRPr="0055480E">
        <w:rPr>
          <w:rFonts w:cs="Arial"/>
        </w:rPr>
        <w:t xml:space="preserve"> Siqueira Santana: </w:t>
      </w:r>
      <w:r w:rsidRPr="0055480E">
        <w:rPr>
          <w:rFonts w:cs="Arial"/>
          <w:b/>
          <w:bCs/>
          <w:color w:val="92D050"/>
        </w:rPr>
        <w:t>PRESENTE (P.O)</w:t>
      </w:r>
    </w:p>
    <w:p w14:paraId="063A9D97" w14:textId="77777777" w:rsidR="0055480E" w:rsidRPr="0055480E" w:rsidRDefault="0055480E" w:rsidP="0055480E">
      <w:pPr>
        <w:rPr>
          <w:rFonts w:cs="Arial"/>
        </w:rPr>
      </w:pPr>
      <w:r w:rsidRPr="0055480E">
        <w:rPr>
          <w:rFonts w:cs="Arial"/>
        </w:rPr>
        <w:t xml:space="preserve">Marco </w:t>
      </w:r>
      <w:proofErr w:type="spellStart"/>
      <w:r w:rsidRPr="0055480E">
        <w:rPr>
          <w:rFonts w:cs="Arial"/>
        </w:rPr>
        <w:t>Antonio</w:t>
      </w:r>
      <w:proofErr w:type="spellEnd"/>
      <w:r w:rsidRPr="0055480E">
        <w:rPr>
          <w:rFonts w:cs="Arial"/>
        </w:rPr>
        <w:t xml:space="preserve"> Campos Junior: </w:t>
      </w:r>
      <w:r w:rsidRPr="0055480E">
        <w:rPr>
          <w:rFonts w:cs="Arial"/>
          <w:b/>
          <w:bCs/>
          <w:color w:val="92D050"/>
        </w:rPr>
        <w:t>PRESENTE</w:t>
      </w:r>
    </w:p>
    <w:p w14:paraId="11BC6D72" w14:textId="77777777" w:rsidR="0055480E" w:rsidRPr="0055480E" w:rsidRDefault="0055480E" w:rsidP="0055480E">
      <w:pPr>
        <w:rPr>
          <w:rFonts w:cs="Arial"/>
          <w:b/>
          <w:bCs/>
          <w:color w:val="8064A2" w:themeColor="accent4"/>
        </w:rPr>
      </w:pPr>
      <w:r w:rsidRPr="0055480E">
        <w:rPr>
          <w:rFonts w:cs="Arial"/>
        </w:rPr>
        <w:t>Mateus do Carmo Souza:</w:t>
      </w:r>
      <w:r w:rsidRPr="0055480E">
        <w:rPr>
          <w:rFonts w:cs="Arial"/>
          <w:b/>
          <w:bCs/>
          <w:color w:val="92D050"/>
        </w:rPr>
        <w:t xml:space="preserve"> PRESENTE </w:t>
      </w:r>
    </w:p>
    <w:p w14:paraId="04BF5BC0" w14:textId="77777777" w:rsidR="0055480E" w:rsidRPr="0055480E" w:rsidRDefault="0055480E" w:rsidP="0055480E">
      <w:pPr>
        <w:rPr>
          <w:rFonts w:cs="Arial"/>
          <w:b/>
          <w:bCs/>
          <w:color w:val="92D050"/>
        </w:rPr>
      </w:pPr>
    </w:p>
    <w:p w14:paraId="3C2F841B" w14:textId="77777777" w:rsidR="0055480E" w:rsidRPr="0055480E" w:rsidRDefault="0055480E" w:rsidP="0055480E">
      <w:pPr>
        <w:rPr>
          <w:rFonts w:cs="Arial"/>
          <w:b/>
          <w:bCs/>
        </w:rPr>
      </w:pPr>
      <w:r w:rsidRPr="0055480E">
        <w:rPr>
          <w:rFonts w:cs="Arial"/>
          <w:b/>
          <w:bCs/>
        </w:rPr>
        <w:t>Assuntos discutindo e principais decisões:</w:t>
      </w:r>
    </w:p>
    <w:p w14:paraId="05EBD1DC" w14:textId="77777777" w:rsidR="0055480E" w:rsidRPr="0055480E" w:rsidRDefault="0055480E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Mudança de detalhes na tela de Dashboard;</w:t>
      </w:r>
    </w:p>
    <w:p w14:paraId="42DE946D" w14:textId="77777777" w:rsidR="0055480E" w:rsidRPr="0055480E" w:rsidRDefault="0055480E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Mudança e implementação de detalhes na tela de Dashboard;</w:t>
      </w:r>
    </w:p>
    <w:p w14:paraId="6FF0F994" w14:textId="77777777" w:rsidR="0055480E" w:rsidRPr="0055480E" w:rsidRDefault="0055480E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Breves mudanças nos slides;</w:t>
      </w:r>
    </w:p>
    <w:p w14:paraId="0AA396C2" w14:textId="77777777" w:rsidR="0055480E" w:rsidRPr="0055480E" w:rsidRDefault="0055480E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Ensaio Geral;</w:t>
      </w:r>
    </w:p>
    <w:p w14:paraId="40DB4AD9" w14:textId="77777777" w:rsidR="0055480E" w:rsidRPr="0055480E" w:rsidRDefault="0055480E" w:rsidP="0055480E">
      <w:pPr>
        <w:rPr>
          <w:rFonts w:cs="Arial"/>
          <w:b/>
          <w:bCs/>
        </w:rPr>
      </w:pPr>
      <w:r w:rsidRPr="0055480E">
        <w:rPr>
          <w:rFonts w:cs="Arial"/>
          <w:b/>
          <w:bCs/>
        </w:rPr>
        <w:t>Plano de Ação para a próxima Sprint:</w:t>
      </w:r>
    </w:p>
    <w:p w14:paraId="37D32D6A" w14:textId="77777777" w:rsidR="0055480E" w:rsidRPr="0055480E" w:rsidRDefault="0055480E">
      <w:pPr>
        <w:pStyle w:val="PargrafodaLista"/>
        <w:numPr>
          <w:ilvl w:val="0"/>
          <w:numId w:val="19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Tela Dashboard feita;</w:t>
      </w:r>
    </w:p>
    <w:p w14:paraId="3B821965" w14:textId="77777777" w:rsidR="0055480E" w:rsidRPr="0055480E" w:rsidRDefault="0055480E">
      <w:pPr>
        <w:pStyle w:val="PargrafodaLista"/>
        <w:numPr>
          <w:ilvl w:val="0"/>
          <w:numId w:val="19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 xml:space="preserve">Tela </w:t>
      </w:r>
      <w:proofErr w:type="spellStart"/>
      <w:r w:rsidRPr="0055480E">
        <w:rPr>
          <w:rFonts w:cs="Arial"/>
        </w:rPr>
        <w:t>Dev</w:t>
      </w:r>
      <w:proofErr w:type="spellEnd"/>
      <w:r w:rsidRPr="0055480E">
        <w:rPr>
          <w:rFonts w:cs="Arial"/>
        </w:rPr>
        <w:t xml:space="preserve"> feita;</w:t>
      </w:r>
    </w:p>
    <w:p w14:paraId="09150206" w14:textId="77777777" w:rsidR="0055480E" w:rsidRPr="0055480E" w:rsidRDefault="0055480E">
      <w:pPr>
        <w:pStyle w:val="PargrafodaLista"/>
        <w:numPr>
          <w:ilvl w:val="0"/>
          <w:numId w:val="19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Domínio de falas para apresentação;</w:t>
      </w:r>
    </w:p>
    <w:p w14:paraId="05FB5ADA" w14:textId="77777777" w:rsidR="0055480E" w:rsidRPr="0055480E" w:rsidRDefault="0055480E" w:rsidP="0055480E">
      <w:pPr>
        <w:rPr>
          <w:rFonts w:cs="Arial"/>
        </w:rPr>
      </w:pPr>
    </w:p>
    <w:p w14:paraId="16D9194A" w14:textId="77777777" w:rsidR="0055480E" w:rsidRPr="0055480E" w:rsidRDefault="0055480E" w:rsidP="0055480E">
      <w:pPr>
        <w:rPr>
          <w:rFonts w:cs="Arial"/>
          <w:b/>
          <w:bCs/>
        </w:rPr>
      </w:pPr>
      <w:r w:rsidRPr="0055480E">
        <w:rPr>
          <w:rFonts w:cs="Arial"/>
          <w:b/>
          <w:bCs/>
        </w:rPr>
        <w:t>Reunião do dia 07/09/2022 (Online – 14h às 17h)</w:t>
      </w:r>
    </w:p>
    <w:p w14:paraId="21ABF949" w14:textId="77777777" w:rsidR="0055480E" w:rsidRPr="0055480E" w:rsidRDefault="0055480E" w:rsidP="0055480E">
      <w:pPr>
        <w:rPr>
          <w:rFonts w:cs="Arial"/>
        </w:rPr>
      </w:pPr>
      <w:r w:rsidRPr="0055480E">
        <w:rPr>
          <w:rFonts w:cs="Arial"/>
        </w:rPr>
        <w:t>PARTICIPANTES:</w:t>
      </w:r>
    </w:p>
    <w:p w14:paraId="5D873158" w14:textId="77777777" w:rsidR="0055480E" w:rsidRPr="0055480E" w:rsidRDefault="0055480E" w:rsidP="0055480E">
      <w:pPr>
        <w:rPr>
          <w:rFonts w:cs="Arial"/>
          <w:b/>
          <w:bCs/>
          <w:color w:val="92D050"/>
        </w:rPr>
      </w:pPr>
      <w:r w:rsidRPr="0055480E">
        <w:rPr>
          <w:rFonts w:cs="Arial"/>
        </w:rPr>
        <w:t xml:space="preserve">Arthur Felix </w:t>
      </w:r>
      <w:proofErr w:type="spellStart"/>
      <w:r w:rsidRPr="0055480E">
        <w:rPr>
          <w:rFonts w:cs="Arial"/>
        </w:rPr>
        <w:t>Latorre</w:t>
      </w:r>
      <w:proofErr w:type="spellEnd"/>
      <w:r w:rsidRPr="0055480E">
        <w:rPr>
          <w:rFonts w:cs="Arial"/>
        </w:rPr>
        <w:t xml:space="preserve"> Simão: </w:t>
      </w:r>
      <w:r w:rsidRPr="0055480E">
        <w:rPr>
          <w:rFonts w:cs="Arial"/>
          <w:b/>
          <w:bCs/>
          <w:color w:val="92D050"/>
        </w:rPr>
        <w:t xml:space="preserve">PRESENTE </w:t>
      </w:r>
    </w:p>
    <w:p w14:paraId="267CF648" w14:textId="77777777" w:rsidR="0055480E" w:rsidRPr="0055480E" w:rsidRDefault="0055480E" w:rsidP="0055480E">
      <w:pPr>
        <w:rPr>
          <w:rFonts w:cs="Arial"/>
        </w:rPr>
      </w:pPr>
      <w:r w:rsidRPr="0055480E">
        <w:rPr>
          <w:rFonts w:cs="Arial"/>
        </w:rPr>
        <w:t xml:space="preserve">Henrique Oliveira da Silva: </w:t>
      </w:r>
      <w:r w:rsidRPr="0055480E">
        <w:rPr>
          <w:rFonts w:cs="Arial"/>
          <w:b/>
          <w:bCs/>
          <w:color w:val="92D050"/>
        </w:rPr>
        <w:t>PRESENTE</w:t>
      </w:r>
    </w:p>
    <w:p w14:paraId="2300DE8E" w14:textId="77777777" w:rsidR="0055480E" w:rsidRPr="0055480E" w:rsidRDefault="0055480E" w:rsidP="0055480E">
      <w:pPr>
        <w:rPr>
          <w:rFonts w:cs="Arial"/>
          <w:b/>
          <w:bCs/>
          <w:color w:val="92D050"/>
        </w:rPr>
      </w:pPr>
      <w:r w:rsidRPr="0055480E">
        <w:rPr>
          <w:rFonts w:cs="Arial"/>
        </w:rPr>
        <w:t xml:space="preserve">Júlia Araripe Lopes: </w:t>
      </w:r>
      <w:r w:rsidRPr="0055480E">
        <w:rPr>
          <w:rFonts w:cs="Arial"/>
          <w:b/>
          <w:bCs/>
          <w:color w:val="92D050"/>
        </w:rPr>
        <w:t>PRESENTE (P.O)</w:t>
      </w:r>
    </w:p>
    <w:p w14:paraId="7366C27A" w14:textId="77777777" w:rsidR="0055480E" w:rsidRPr="0055480E" w:rsidRDefault="0055480E" w:rsidP="0055480E">
      <w:pPr>
        <w:rPr>
          <w:rFonts w:cs="Arial"/>
        </w:rPr>
      </w:pPr>
      <w:proofErr w:type="spellStart"/>
      <w:r w:rsidRPr="0055480E">
        <w:rPr>
          <w:rFonts w:cs="Arial"/>
        </w:rPr>
        <w:t>Kaique</w:t>
      </w:r>
      <w:proofErr w:type="spellEnd"/>
      <w:r w:rsidRPr="0055480E">
        <w:rPr>
          <w:rFonts w:cs="Arial"/>
        </w:rPr>
        <w:t xml:space="preserve"> Siqueira Santana: </w:t>
      </w:r>
      <w:r w:rsidRPr="0055480E">
        <w:rPr>
          <w:rFonts w:cs="Arial"/>
          <w:b/>
          <w:bCs/>
          <w:color w:val="92D050"/>
        </w:rPr>
        <w:t>PRESENTE (SCRUM)</w:t>
      </w:r>
    </w:p>
    <w:p w14:paraId="483FBACE" w14:textId="77777777" w:rsidR="0055480E" w:rsidRPr="0055480E" w:rsidRDefault="0055480E" w:rsidP="0055480E">
      <w:pPr>
        <w:rPr>
          <w:rFonts w:cs="Arial"/>
        </w:rPr>
      </w:pPr>
      <w:r w:rsidRPr="0055480E">
        <w:rPr>
          <w:rFonts w:cs="Arial"/>
        </w:rPr>
        <w:t xml:space="preserve">Marco </w:t>
      </w:r>
      <w:proofErr w:type="spellStart"/>
      <w:r w:rsidRPr="0055480E">
        <w:rPr>
          <w:rFonts w:cs="Arial"/>
        </w:rPr>
        <w:t>Antonio</w:t>
      </w:r>
      <w:proofErr w:type="spellEnd"/>
      <w:r w:rsidRPr="0055480E">
        <w:rPr>
          <w:rFonts w:cs="Arial"/>
        </w:rPr>
        <w:t xml:space="preserve"> Campos Junior: </w:t>
      </w:r>
      <w:r w:rsidRPr="0055480E">
        <w:rPr>
          <w:rFonts w:cs="Arial"/>
          <w:b/>
          <w:bCs/>
          <w:color w:val="92D050"/>
        </w:rPr>
        <w:t>PRESENTE</w:t>
      </w:r>
    </w:p>
    <w:p w14:paraId="4FEE4DAC" w14:textId="77777777" w:rsidR="0055480E" w:rsidRPr="0055480E" w:rsidRDefault="0055480E" w:rsidP="0055480E">
      <w:pPr>
        <w:rPr>
          <w:rFonts w:cs="Arial"/>
          <w:b/>
          <w:bCs/>
          <w:color w:val="8064A2" w:themeColor="accent4"/>
        </w:rPr>
      </w:pPr>
      <w:r w:rsidRPr="0055480E">
        <w:rPr>
          <w:rFonts w:cs="Arial"/>
        </w:rPr>
        <w:t>Mateus do Carmo Souza:</w:t>
      </w:r>
      <w:r w:rsidRPr="0055480E">
        <w:rPr>
          <w:rFonts w:cs="Arial"/>
          <w:b/>
          <w:bCs/>
          <w:color w:val="92D050"/>
        </w:rPr>
        <w:t xml:space="preserve"> PRESENTE </w:t>
      </w:r>
    </w:p>
    <w:p w14:paraId="04269B5A" w14:textId="77777777" w:rsidR="0055480E" w:rsidRPr="0055480E" w:rsidRDefault="0055480E" w:rsidP="0055480E">
      <w:pPr>
        <w:rPr>
          <w:rFonts w:cs="Arial"/>
          <w:b/>
          <w:bCs/>
          <w:color w:val="92D050"/>
        </w:rPr>
      </w:pPr>
    </w:p>
    <w:p w14:paraId="58227355" w14:textId="77777777" w:rsidR="0055480E" w:rsidRPr="0055480E" w:rsidRDefault="0055480E" w:rsidP="0055480E">
      <w:pPr>
        <w:rPr>
          <w:rFonts w:cs="Arial"/>
          <w:b/>
          <w:bCs/>
        </w:rPr>
      </w:pPr>
      <w:r w:rsidRPr="0055480E">
        <w:rPr>
          <w:rFonts w:cs="Arial"/>
          <w:b/>
          <w:bCs/>
        </w:rPr>
        <w:lastRenderedPageBreak/>
        <w:t>Assuntos discutindo e principais decisões:</w:t>
      </w:r>
    </w:p>
    <w:p w14:paraId="3CAF6117" w14:textId="77777777" w:rsidR="0055480E" w:rsidRPr="0055480E" w:rsidRDefault="0055480E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Ensaio para Sprint;</w:t>
      </w:r>
    </w:p>
    <w:p w14:paraId="2F2C87B3" w14:textId="77777777" w:rsidR="0055480E" w:rsidRPr="0055480E" w:rsidRDefault="0055480E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Organização de falas para apresentação;</w:t>
      </w:r>
    </w:p>
    <w:p w14:paraId="5A5E976C" w14:textId="77777777" w:rsidR="0055480E" w:rsidRPr="0055480E" w:rsidRDefault="0055480E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Organização de detalhes para apresentação;</w:t>
      </w:r>
    </w:p>
    <w:p w14:paraId="79E3E951" w14:textId="77777777" w:rsidR="0055480E" w:rsidRPr="0055480E" w:rsidRDefault="0055480E">
      <w:pPr>
        <w:pStyle w:val="PargrafodaLista"/>
        <w:numPr>
          <w:ilvl w:val="0"/>
          <w:numId w:val="15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Finalização COMPLETA do site;</w:t>
      </w:r>
    </w:p>
    <w:p w14:paraId="377AB586" w14:textId="77777777" w:rsidR="0055480E" w:rsidRPr="0055480E" w:rsidRDefault="0055480E" w:rsidP="0055480E">
      <w:pPr>
        <w:pStyle w:val="PargrafodaLista"/>
        <w:rPr>
          <w:rFonts w:cs="Arial"/>
        </w:rPr>
      </w:pPr>
    </w:p>
    <w:p w14:paraId="79929B23" w14:textId="77777777" w:rsidR="0055480E" w:rsidRPr="0055480E" w:rsidRDefault="0055480E" w:rsidP="0055480E">
      <w:pPr>
        <w:rPr>
          <w:rFonts w:cs="Arial"/>
          <w:b/>
          <w:bCs/>
        </w:rPr>
      </w:pPr>
      <w:r w:rsidRPr="0055480E">
        <w:rPr>
          <w:rFonts w:cs="Arial"/>
          <w:b/>
          <w:bCs/>
        </w:rPr>
        <w:t>Plano de Ação para a próxima Sprint:</w:t>
      </w:r>
    </w:p>
    <w:p w14:paraId="0856762B" w14:textId="77777777" w:rsidR="0055480E" w:rsidRPr="0055480E" w:rsidRDefault="0055480E">
      <w:pPr>
        <w:pStyle w:val="PargrafodaLista"/>
        <w:numPr>
          <w:ilvl w:val="0"/>
          <w:numId w:val="19"/>
        </w:numPr>
        <w:tabs>
          <w:tab w:val="clear" w:pos="851"/>
        </w:tabs>
        <w:spacing w:after="160" w:line="259" w:lineRule="auto"/>
        <w:jc w:val="left"/>
        <w:rPr>
          <w:rFonts w:cs="Arial"/>
        </w:rPr>
      </w:pPr>
      <w:r w:rsidRPr="0055480E">
        <w:rPr>
          <w:rFonts w:cs="Arial"/>
        </w:rPr>
        <w:t>Apresentar.</w:t>
      </w:r>
    </w:p>
    <w:p w14:paraId="2694CCEC" w14:textId="23910D26" w:rsidR="00696C91" w:rsidRDefault="00696C91" w:rsidP="007B4A44">
      <w:pPr>
        <w:sectPr w:rsidR="00696C91" w:rsidSect="008B07EE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E8261F" w:rsidP="00A4698C">
      <w:pPr>
        <w:pStyle w:val="FolhadeRostodosCaptulos"/>
      </w:pPr>
      <w:r>
        <w:lastRenderedPageBreak/>
        <w:fldChar w:fldCharType="begin"/>
      </w:r>
      <w:r>
        <w:instrText>REF _Ref125306944 \w</w:instrText>
      </w:r>
      <w:r>
        <w:fldChar w:fldCharType="separate"/>
      </w:r>
      <w:r w:rsidR="008841DA">
        <w:t>3</w:t>
      </w:r>
      <w:r>
        <w:fldChar w:fldCharType="end"/>
      </w:r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6" w:name="_Toc104391413"/>
      <w:r>
        <w:rPr>
          <w:color w:val="000000"/>
        </w:rPr>
        <w:lastRenderedPageBreak/>
        <w:t>desenvolvimento do projeto</w:t>
      </w:r>
      <w:bookmarkEnd w:id="16"/>
    </w:p>
    <w:p w14:paraId="2A3E6FFE" w14:textId="77777777" w:rsidR="00A66A93" w:rsidRDefault="00A66A93" w:rsidP="00A66A93"/>
    <w:p w14:paraId="385B2FED" w14:textId="592ABB4D" w:rsidR="00A66A93" w:rsidRPr="00192CAB" w:rsidRDefault="002D230A" w:rsidP="00A66A93">
      <w:pPr>
        <w:pStyle w:val="Ttulo2"/>
        <w:rPr>
          <w:b/>
        </w:rPr>
      </w:pPr>
      <w:bookmarkStart w:id="17" w:name="_Toc104391414"/>
      <w:r>
        <w:rPr>
          <w:b/>
          <w:noProof/>
        </w:rPr>
        <w:t>DIA</w:t>
      </w:r>
      <w:r w:rsidR="001601C3">
        <w:rPr>
          <w:b/>
          <w:noProof/>
        </w:rPr>
        <w:t xml:space="preserve">GRAMA DE </w:t>
      </w:r>
      <w:r w:rsidR="00C17003" w:rsidRPr="00E2667A">
        <w:rPr>
          <w:b/>
          <w:noProof/>
        </w:rPr>
        <w:t>Solução Técnica</w:t>
      </w:r>
      <w:bookmarkEnd w:id="17"/>
      <w:r w:rsidR="00C17003" w:rsidRPr="00E2667A">
        <w:rPr>
          <w:b/>
          <w:noProof/>
        </w:rPr>
        <w:t xml:space="preserve"> </w:t>
      </w:r>
    </w:p>
    <w:p w14:paraId="1D4A69F9" w14:textId="50FB44CE" w:rsidR="00A66A93" w:rsidRDefault="00A66A93" w:rsidP="00A66A93">
      <w:r w:rsidRPr="004B1208">
        <w:tab/>
      </w:r>
      <w:r w:rsidRPr="00A66A93">
        <w:t>Descrição da solução, detalhamento dos componentes utilizados, diagramas de arquitetura</w:t>
      </w:r>
      <w:r w:rsidR="007D64DC">
        <w:t>, etc.</w:t>
      </w: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8" w:name="_Toc154569928"/>
    </w:p>
    <w:p w14:paraId="3A014152" w14:textId="77777777" w:rsidR="00A66A93" w:rsidRDefault="00A66A93" w:rsidP="00B30672"/>
    <w:p w14:paraId="5D33AF3E" w14:textId="77777777" w:rsidR="00A66A93" w:rsidRDefault="00A66A93" w:rsidP="00A66A93">
      <w:pPr>
        <w:pStyle w:val="Ttulo2"/>
        <w:rPr>
          <w:b/>
        </w:rPr>
      </w:pPr>
      <w:bookmarkStart w:id="19" w:name="_Toc104391415"/>
      <w:r w:rsidRPr="00192CAB">
        <w:rPr>
          <w:b/>
        </w:rPr>
        <w:t>Banco de Dados</w:t>
      </w:r>
      <w:bookmarkEnd w:id="19"/>
      <w:r w:rsidRPr="00192CAB">
        <w:rPr>
          <w:b/>
        </w:rPr>
        <w:t xml:space="preserve"> </w:t>
      </w:r>
    </w:p>
    <w:p w14:paraId="54B45905" w14:textId="20B90928" w:rsidR="00847649" w:rsidRPr="00847649" w:rsidRDefault="00847649" w:rsidP="00847649">
      <w:r>
        <w:t>Modelagem:</w:t>
      </w:r>
    </w:p>
    <w:p w14:paraId="22D6D02A" w14:textId="091EDBE9" w:rsidR="00A66A93" w:rsidRDefault="00A66A93" w:rsidP="00A66A93">
      <w:r w:rsidRPr="004B1208">
        <w:tab/>
      </w:r>
      <w:r w:rsidR="003939EE" w:rsidRPr="003939EE">
        <w:drawing>
          <wp:inline distT="0" distB="0" distL="0" distR="0" wp14:anchorId="7FE7416C" wp14:editId="3D22A28D">
            <wp:extent cx="5760720" cy="3676015"/>
            <wp:effectExtent l="0" t="0" r="0" b="0"/>
            <wp:docPr id="9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C303" w14:textId="77777777" w:rsidR="003939EE" w:rsidRDefault="003939EE" w:rsidP="00A66A93"/>
    <w:p w14:paraId="25FCB1A7" w14:textId="49401103" w:rsidR="00A66A93" w:rsidRDefault="00847649" w:rsidP="00A66A93">
      <w:pPr>
        <w:spacing w:line="240" w:lineRule="auto"/>
        <w:jc w:val="left"/>
        <w:rPr>
          <w:rFonts w:cs="Arial"/>
          <w:color w:val="000000"/>
        </w:rPr>
      </w:pPr>
      <w:r>
        <w:rPr>
          <w:rFonts w:cs="Arial"/>
          <w:color w:val="000000"/>
        </w:rPr>
        <w:t xml:space="preserve">Script: </w:t>
      </w:r>
    </w:p>
    <w:p w14:paraId="67750DA4" w14:textId="11A072DA" w:rsidR="00847649" w:rsidRDefault="00631534" w:rsidP="00A66A93">
      <w:pPr>
        <w:spacing w:line="240" w:lineRule="auto"/>
        <w:jc w:val="left"/>
        <w:rPr>
          <w:rFonts w:cs="Arial"/>
          <w:color w:val="000000"/>
        </w:rPr>
      </w:pPr>
      <w:r w:rsidRPr="00631534">
        <w:rPr>
          <w:rFonts w:cs="Arial"/>
          <w:color w:val="000000"/>
        </w:rPr>
        <w:lastRenderedPageBreak/>
        <w:drawing>
          <wp:inline distT="0" distB="0" distL="0" distR="0" wp14:anchorId="5362BDCE" wp14:editId="3D1D5A9E">
            <wp:extent cx="5760720" cy="2992755"/>
            <wp:effectExtent l="0" t="0" r="0" b="0"/>
            <wp:docPr id="10" name="Imagem 10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Word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8AA6" w14:textId="282A2459" w:rsidR="00631534" w:rsidRPr="00847649" w:rsidRDefault="00631534" w:rsidP="00A66A93">
      <w:pPr>
        <w:spacing w:line="240" w:lineRule="auto"/>
        <w:jc w:val="left"/>
        <w:rPr>
          <w:rFonts w:cs="Arial"/>
          <w:color w:val="000000"/>
        </w:rPr>
      </w:pPr>
      <w:r w:rsidRPr="00631534">
        <w:rPr>
          <w:rFonts w:cs="Arial"/>
          <w:color w:val="000000"/>
        </w:rPr>
        <w:drawing>
          <wp:inline distT="0" distB="0" distL="0" distR="0" wp14:anchorId="73C12C1E" wp14:editId="3252CCFA">
            <wp:extent cx="5760720" cy="3004820"/>
            <wp:effectExtent l="0" t="0" r="0" b="0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0" w:name="_Toc104391416"/>
      <w:r w:rsidRPr="00192CAB">
        <w:rPr>
          <w:b/>
        </w:rPr>
        <w:t>Protótipo das telas, lógica e usabilidade</w:t>
      </w:r>
      <w:bookmarkEnd w:id="20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0B2B01E2" w:rsidR="00E04392" w:rsidRPr="00192CAB" w:rsidRDefault="00667180" w:rsidP="00E04392">
      <w:pPr>
        <w:pStyle w:val="Ttulo2"/>
        <w:rPr>
          <w:b/>
        </w:rPr>
      </w:pPr>
      <w:bookmarkStart w:id="21" w:name="_Toc104391417"/>
      <w:r>
        <w:rPr>
          <w:b/>
        </w:rPr>
        <w:lastRenderedPageBreak/>
        <w:t>MÉTRICAS</w:t>
      </w:r>
      <w:bookmarkEnd w:id="21"/>
    </w:p>
    <w:p w14:paraId="26C57673" w14:textId="145BA80E" w:rsidR="00E04392" w:rsidRDefault="00E04392" w:rsidP="00E04392">
      <w:r w:rsidRPr="004B1208">
        <w:tab/>
      </w:r>
      <w:r w:rsidR="00667180">
        <w:t>Apresentar as métricas definidas para o disparo dos alarmes. Explicar o conceito adotado</w:t>
      </w:r>
      <w:r w:rsidR="00A827CA">
        <w:t>, limites, cores, etc.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8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2" w:name="_Toc104391418"/>
      <w:r>
        <w:lastRenderedPageBreak/>
        <w:t>implantação do projeto</w:t>
      </w:r>
      <w:bookmarkEnd w:id="22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3" w:name="_Toc104391419"/>
      <w:r w:rsidRPr="00192CAB">
        <w:rPr>
          <w:b/>
        </w:rPr>
        <w:t>Manual de Instalação da solução</w:t>
      </w:r>
      <w:bookmarkEnd w:id="23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2E12997B" w:rsidR="008F3EFD" w:rsidRPr="00192CAB" w:rsidRDefault="008F3EFD" w:rsidP="008F3EFD">
      <w:pPr>
        <w:pStyle w:val="Ttulo2"/>
        <w:rPr>
          <w:b/>
        </w:rPr>
      </w:pPr>
      <w:bookmarkStart w:id="24" w:name="_Toc104391420"/>
      <w:r w:rsidRPr="00192CAB">
        <w:rPr>
          <w:b/>
        </w:rPr>
        <w:t>Processo de Atendimento e Suporte</w:t>
      </w:r>
      <w:r w:rsidR="00C17003">
        <w:rPr>
          <w:b/>
        </w:rPr>
        <w:t xml:space="preserve"> / FERRAMENTA</w:t>
      </w:r>
      <w:bookmarkEnd w:id="24"/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02D85C3F" w:rsidR="00B424CD" w:rsidRDefault="003B22C1" w:rsidP="000C07FE">
      <w:pPr>
        <w:rPr>
          <w:noProof/>
        </w:rPr>
      </w:pPr>
      <w:r>
        <w:rPr>
          <w:noProof/>
        </w:rPr>
        <w:t>Formulário Suporte</w:t>
      </w:r>
    </w:p>
    <w:p w14:paraId="56A638D4" w14:textId="4A31E274" w:rsidR="003B22C1" w:rsidRDefault="003B22C1" w:rsidP="000C07FE">
      <w:pPr>
        <w:rPr>
          <w:noProof/>
        </w:rPr>
      </w:pPr>
      <w:r w:rsidRPr="003B22C1">
        <w:rPr>
          <w:noProof/>
        </w:rPr>
        <w:drawing>
          <wp:inline distT="0" distB="0" distL="0" distR="0" wp14:anchorId="76C96A6F" wp14:editId="14D88C0A">
            <wp:extent cx="5760720" cy="2639695"/>
            <wp:effectExtent l="0" t="0" r="0" b="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5AE9" w14:textId="77777777" w:rsidR="003B22C1" w:rsidRDefault="003B22C1" w:rsidP="000C07FE">
      <w:pPr>
        <w:rPr>
          <w:noProof/>
        </w:rPr>
      </w:pPr>
    </w:p>
    <w:p w14:paraId="52F812F2" w14:textId="18B9ECEB" w:rsidR="003B22C1" w:rsidRDefault="003B22C1" w:rsidP="000C07FE">
      <w:pPr>
        <w:rPr>
          <w:noProof/>
        </w:rPr>
      </w:pPr>
      <w:r>
        <w:rPr>
          <w:noProof/>
        </w:rPr>
        <w:t>Kanban Suporte</w:t>
      </w:r>
    </w:p>
    <w:p w14:paraId="4ADC4661" w14:textId="42EA4F07" w:rsidR="008F3A7B" w:rsidRDefault="003D1242" w:rsidP="000C07FE">
      <w:pPr>
        <w:rPr>
          <w:noProof/>
        </w:rPr>
      </w:pPr>
      <w:r w:rsidRPr="003D1242">
        <w:rPr>
          <w:noProof/>
        </w:rPr>
        <w:lastRenderedPageBreak/>
        <w:drawing>
          <wp:inline distT="0" distB="0" distL="0" distR="0" wp14:anchorId="31E6A167" wp14:editId="4DD5E3B8">
            <wp:extent cx="5760720" cy="2644140"/>
            <wp:effectExtent l="0" t="0" r="0" b="0"/>
            <wp:docPr id="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38"/>
          <w:footerReference w:type="default" r:id="rId39"/>
          <w:headerReference w:type="first" r:id="rId40"/>
          <w:footerReference w:type="first" r:id="rId4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E8261F" w:rsidP="00AB1F1F">
      <w:pPr>
        <w:pStyle w:val="FolhadeRostodosCaptulos"/>
      </w:pPr>
      <w:r>
        <w:lastRenderedPageBreak/>
        <w:fldChar w:fldCharType="begin"/>
      </w:r>
      <w:r>
        <w:instrText>REF _Ref125307146 \w</w:instrText>
      </w:r>
      <w:r>
        <w:fldChar w:fldCharType="separate"/>
      </w:r>
      <w:r w:rsidR="008841DA">
        <w:t>5</w:t>
      </w:r>
      <w:r>
        <w:fldChar w:fldCharType="end"/>
      </w:r>
      <w:r w:rsidR="00BB1C7D">
        <w:tab/>
      </w:r>
      <w:r>
        <w:fldChar w:fldCharType="begin"/>
      </w:r>
      <w:r>
        <w:instrText>REF _Ref125307146</w:instrText>
      </w:r>
      <w:r>
        <w:fldChar w:fldCharType="separate"/>
      </w:r>
      <w:r w:rsidR="008841DA">
        <w:t>CONCLUSÕES</w:t>
      </w:r>
      <w:r>
        <w:fldChar w:fldCharType="end"/>
      </w:r>
    </w:p>
    <w:p w14:paraId="3360A73F" w14:textId="77777777" w:rsidR="00370E34" w:rsidRDefault="00370E34" w:rsidP="00AB1F1F">
      <w:pPr>
        <w:pStyle w:val="Ttulo1"/>
      </w:pPr>
      <w:bookmarkStart w:id="25" w:name="_Ref125307146"/>
      <w:bookmarkStart w:id="26" w:name="_Toc125374527"/>
      <w:bookmarkStart w:id="27" w:name="_Toc156754424"/>
      <w:bookmarkStart w:id="28" w:name="_Toc104391421"/>
      <w:r>
        <w:lastRenderedPageBreak/>
        <w:t>CONCLUSÕES</w:t>
      </w:r>
      <w:bookmarkEnd w:id="25"/>
      <w:bookmarkEnd w:id="26"/>
      <w:bookmarkEnd w:id="27"/>
      <w:bookmarkEnd w:id="28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29" w:name="_Toc104391422"/>
      <w:r w:rsidRPr="00192CAB">
        <w:rPr>
          <w:b/>
        </w:rPr>
        <w:t>resultados</w:t>
      </w:r>
      <w:bookmarkEnd w:id="29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0" w:name="_Toc104391423"/>
      <w:r w:rsidRPr="00192CAB">
        <w:rPr>
          <w:b/>
        </w:rPr>
        <w:t>Processo de aprendizado com o projeto</w:t>
      </w:r>
      <w:bookmarkEnd w:id="30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1" w:name="_Toc104391424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1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2" w:name="_Toc124080469"/>
      <w:bookmarkStart w:id="33" w:name="_Toc125201972"/>
      <w:bookmarkStart w:id="34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42"/>
          <w:headerReference w:type="default" r:id="rId43"/>
          <w:footerReference w:type="default" r:id="rId44"/>
          <w:headerReference w:type="first" r:id="rId45"/>
          <w:footerReference w:type="first" r:id="rId46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5" w:name="_Toc156754425"/>
      <w:bookmarkStart w:id="36" w:name="_Toc104391425"/>
      <w:r w:rsidRPr="00B55442">
        <w:lastRenderedPageBreak/>
        <w:t>ReferÊncias</w:t>
      </w:r>
      <w:bookmarkEnd w:id="32"/>
      <w:bookmarkEnd w:id="33"/>
      <w:bookmarkEnd w:id="34"/>
      <w:bookmarkEnd w:id="35"/>
      <w:bookmarkEnd w:id="36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FF25A9"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FF25A9">
        <w:rPr>
          <w:rFonts w:cs="Arial"/>
          <w:noProof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47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48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49"/>
      <w:footerReference w:type="default" r:id="rId50"/>
      <w:headerReference w:type="first" r:id="rId51"/>
      <w:footerReference w:type="first" r:id="rId52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07EF72" w14:textId="77777777" w:rsidR="00EC79F0" w:rsidRDefault="00EC79F0">
      <w:r>
        <w:separator/>
      </w:r>
    </w:p>
    <w:p w14:paraId="6679D0CA" w14:textId="77777777" w:rsidR="00EC79F0" w:rsidRDefault="00EC79F0"/>
    <w:p w14:paraId="6A4BB032" w14:textId="77777777" w:rsidR="00EC79F0" w:rsidRDefault="00EC79F0"/>
    <w:p w14:paraId="74B34DB2" w14:textId="77777777" w:rsidR="00EC79F0" w:rsidRDefault="00EC79F0"/>
  </w:endnote>
  <w:endnote w:type="continuationSeparator" w:id="0">
    <w:p w14:paraId="4D674280" w14:textId="77777777" w:rsidR="00EC79F0" w:rsidRDefault="00EC79F0">
      <w:r>
        <w:continuationSeparator/>
      </w:r>
    </w:p>
    <w:p w14:paraId="0D6EFAC6" w14:textId="77777777" w:rsidR="00EC79F0" w:rsidRDefault="00EC79F0"/>
    <w:p w14:paraId="75974256" w14:textId="77777777" w:rsidR="00EC79F0" w:rsidRDefault="00EC79F0"/>
    <w:p w14:paraId="46D8D73A" w14:textId="77777777" w:rsidR="00EC79F0" w:rsidRDefault="00EC79F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3947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E8240C" w14:textId="77777777" w:rsidR="00EC79F0" w:rsidRDefault="00EC79F0">
      <w:r>
        <w:separator/>
      </w:r>
    </w:p>
    <w:p w14:paraId="48BBA239" w14:textId="77777777" w:rsidR="00EC79F0" w:rsidRDefault="00EC79F0"/>
    <w:p w14:paraId="614B3195" w14:textId="77777777" w:rsidR="00EC79F0" w:rsidRDefault="00EC79F0"/>
    <w:p w14:paraId="1CBA08E8" w14:textId="77777777" w:rsidR="00EC79F0" w:rsidRDefault="00EC79F0"/>
  </w:footnote>
  <w:footnote w:type="continuationSeparator" w:id="0">
    <w:p w14:paraId="6854A141" w14:textId="77777777" w:rsidR="00EC79F0" w:rsidRDefault="00EC79F0">
      <w:r>
        <w:continuationSeparator/>
      </w:r>
    </w:p>
    <w:p w14:paraId="11BB2829" w14:textId="77777777" w:rsidR="00EC79F0" w:rsidRDefault="00EC79F0"/>
    <w:p w14:paraId="540075CD" w14:textId="77777777" w:rsidR="00EC79F0" w:rsidRDefault="00EC79F0"/>
    <w:p w14:paraId="30B40933" w14:textId="77777777" w:rsidR="00EC79F0" w:rsidRDefault="00EC79F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B893C" w14:textId="59B9FD26" w:rsidR="00555AE7" w:rsidRDefault="00E8261F" w:rsidP="008828E4">
    <w:pPr>
      <w:ind w:right="360"/>
    </w:pPr>
    <w:r w:rsidRPr="00E8261F">
      <w:rPr>
        <w:noProof/>
      </w:rPr>
      <w:drawing>
        <wp:anchor distT="0" distB="0" distL="114300" distR="114300" simplePos="0" relativeHeight="251662848" behindDoc="0" locked="0" layoutInCell="1" allowOverlap="1" wp14:anchorId="4F317205" wp14:editId="12267435">
          <wp:simplePos x="0" y="0"/>
          <wp:positionH relativeFrom="column">
            <wp:posOffset>4749800</wp:posOffset>
          </wp:positionH>
          <wp:positionV relativeFrom="paragraph">
            <wp:posOffset>-364490</wp:posOffset>
          </wp:positionV>
          <wp:extent cx="1584325" cy="845185"/>
          <wp:effectExtent l="0" t="0" r="0" b="0"/>
          <wp:wrapThrough wrapText="bothSides">
            <wp:wrapPolygon edited="0">
              <wp:start x="7012" y="0"/>
              <wp:lineTo x="1818" y="1461"/>
              <wp:lineTo x="1299" y="1947"/>
              <wp:lineTo x="1299" y="19961"/>
              <wp:lineTo x="20778" y="19961"/>
              <wp:lineTo x="19479" y="4382"/>
              <wp:lineTo x="15064" y="974"/>
              <wp:lineTo x="8311" y="0"/>
              <wp:lineTo x="7012" y="0"/>
            </wp:wrapPolygon>
          </wp:wrapThrough>
          <wp:docPr id="4" name="Imagem 3" descr="Uma imagem contendo Interface gráfica do usuário&#10;&#10;Descrição gerada automaticamente">
            <a:extLst xmlns:a="http://schemas.openxmlformats.org/drawingml/2006/main">
              <a:ext uri="{FF2B5EF4-FFF2-40B4-BE49-F238E27FC236}">
                <a16:creationId xmlns:a16="http://schemas.microsoft.com/office/drawing/2014/main" id="{A842C5FB-8D5A-4BF0-887D-CEB521E5ED1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 descr="Uma imagem contendo Interface gráfica do usuário&#10;&#10;Descrição gerada automaticamente">
                    <a:extLst>
                      <a:ext uri="{FF2B5EF4-FFF2-40B4-BE49-F238E27FC236}">
                        <a16:creationId xmlns:a16="http://schemas.microsoft.com/office/drawing/2014/main" id="{A842C5FB-8D5A-4BF0-887D-CEB521E5ED1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/>
                  <a:srcRect l="6854" t="25796" r="9968" b="13695"/>
                  <a:stretch/>
                </pic:blipFill>
                <pic:spPr>
                  <a:xfrm>
                    <a:off x="0" y="0"/>
                    <a:ext cx="1584325" cy="8451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rPr>
        <w:noProof/>
      </w:rPr>
      <w:pict w14:anchorId="78B2C1E4">
        <v:rect id="Retângulo 2" o:spid="_x0000_s1048" style="position:absolute;left:0;text-align:left;margin-left:-64pt;margin-top:-13pt;width:129.95pt;height:35.5pt;z-index:251661824;visibility:visible;mso-height-percent:0;mso-wrap-distance-left:9pt;mso-wrap-distance-top:0;mso-wrap-distance-right:9pt;mso-wrap-distance-bottom:0;mso-position-horizontal-relative:text;mso-position-vertical-relative:text;mso-height-percent:0;mso-height-relative:margin;v-text-anchor:middle" wrapcoords="-145 -460 -145 22519 21745 22519 21745 -460 -145 -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" fillcolor="#a5d5e2 [1624]" strokecolor="#40a7c2 [3048]">
          <v:fill color2="#e4f2f6 [504]" rotate="t" angle="180" colors="0 #9eeaff;22938f #bbefff;1 #e4f9ff" focus="100%" type="gradient"/>
          <v:shadow on="t" color="black" opacity="24903f" origin=",.5" offset="0,.55556mm"/>
          <v:textbox>
            <w:txbxContent>
              <w:p w14:paraId="573A754C" w14:textId="77777777" w:rsidR="0060123F" w:rsidRPr="00956C75" w:rsidRDefault="0060123F" w:rsidP="0060123F">
                <w:pPr>
                  <w:spacing w:line="240" w:lineRule="auto"/>
                  <w:jc w:val="center"/>
                </w:pPr>
                <w:r w:rsidRPr="00956C75">
                  <w:t>LOGO DO GRUPO</w:t>
                </w:r>
              </w:p>
            </w:txbxContent>
          </v:textbox>
          <w10:wrap type="through"/>
        </v:rect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B3BF7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000000">
      <w:rPr>
        <w:noProof/>
        <w:lang w:eastAsia="pt-BR"/>
      </w:rPr>
      <w:pict w14:anchorId="37B9645E">
        <v:line id="_x0000_s1034" style="position:absolute;left:0;text-align:left;z-index:251659776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51E6C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55AE7" w:rsidRPr="00E37DB5" w:rsidRDefault="00000000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1043" style="position:absolute;left:0;text-align:left;z-index:251657728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55AE7" w:rsidRPr="00E37DB5" w:rsidRDefault="00000000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1025" style="position:absolute;left:0;text-align:left;z-index:251654656" from="0,13.6pt" to="433.7pt,13.6pt"/>
      </w:pic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D7094" w14:textId="77777777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555AE7" w:rsidRPr="00E37DB5" w:rsidRDefault="00000000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1029" style="position:absolute;left:0;text-align:left;z-index:251655680" from="0,13.6pt" to="433.7pt,13.6pt"/>
      </w:pic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06359" w14:textId="77777777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55AE7" w:rsidRDefault="00000000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1031" style="position:absolute;left:0;text-align:left;z-index:251658752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AAB7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FRIciskqxpHjs8" int2:id="pSIne4pF">
      <int2:state int2:value="Rejected" int2:type="LegacyProofing"/>
    </int2:textHash>
    <int2:textHash int2:hashCode="YAzNG3FWkjLQHR" int2:id="Odvwu0gN">
      <int2:state int2:value="Rejected" int2:type="LegacyProofing"/>
    </int2:textHash>
    <int2:bookmark int2:bookmarkName="_Int_wPNaKE0r" int2:invalidationBookmarkName="" int2:hashCode="StY2gCncn34TMt" int2:id="Gzbas23m"/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7A433E2"/>
    <w:multiLevelType w:val="hybridMultilevel"/>
    <w:tmpl w:val="5824EC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3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4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 w15:restartNumberingAfterBreak="0">
    <w:nsid w:val="29777441"/>
    <w:multiLevelType w:val="hybridMultilevel"/>
    <w:tmpl w:val="5F1064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FE6AD7"/>
    <w:multiLevelType w:val="hybridMultilevel"/>
    <w:tmpl w:val="CCD465DE"/>
    <w:lvl w:ilvl="0" w:tplc="93E0A0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A2D9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5890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3A1A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4416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62C6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00BE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5BC20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8640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4B47D2"/>
    <w:multiLevelType w:val="hybridMultilevel"/>
    <w:tmpl w:val="F71C94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9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3F427639"/>
    <w:multiLevelType w:val="hybridMultilevel"/>
    <w:tmpl w:val="A31859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12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 w15:restartNumberingAfterBreak="0">
    <w:nsid w:val="60B66299"/>
    <w:multiLevelType w:val="hybridMultilevel"/>
    <w:tmpl w:val="9E2A24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16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7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 w16cid:durableId="1978602334">
    <w:abstractNumId w:val="6"/>
  </w:num>
  <w:num w:numId="2" w16cid:durableId="1580407405">
    <w:abstractNumId w:val="0"/>
  </w:num>
  <w:num w:numId="3" w16cid:durableId="244802574">
    <w:abstractNumId w:val="11"/>
  </w:num>
  <w:num w:numId="4" w16cid:durableId="33234485">
    <w:abstractNumId w:val="15"/>
  </w:num>
  <w:num w:numId="5" w16cid:durableId="423184608">
    <w:abstractNumId w:val="2"/>
  </w:num>
  <w:num w:numId="6" w16cid:durableId="1637375366">
    <w:abstractNumId w:val="8"/>
  </w:num>
  <w:num w:numId="7" w16cid:durableId="718092368">
    <w:abstractNumId w:val="12"/>
  </w:num>
  <w:num w:numId="8" w16cid:durableId="2014381491">
    <w:abstractNumId w:val="14"/>
  </w:num>
  <w:num w:numId="9" w16cid:durableId="1345982057">
    <w:abstractNumId w:val="3"/>
  </w:num>
  <w:num w:numId="10" w16cid:durableId="30228563">
    <w:abstractNumId w:val="16"/>
  </w:num>
  <w:num w:numId="11" w16cid:durableId="936602000">
    <w:abstractNumId w:val="4"/>
  </w:num>
  <w:num w:numId="12" w16cid:durableId="1705668776">
    <w:abstractNumId w:val="9"/>
  </w:num>
  <w:num w:numId="13" w16cid:durableId="1317566656">
    <w:abstractNumId w:val="17"/>
  </w:num>
  <w:num w:numId="14" w16cid:durableId="331178120">
    <w:abstractNumId w:val="0"/>
  </w:num>
  <w:num w:numId="15" w16cid:durableId="127867751">
    <w:abstractNumId w:val="13"/>
  </w:num>
  <w:num w:numId="16" w16cid:durableId="2119257152">
    <w:abstractNumId w:val="7"/>
  </w:num>
  <w:num w:numId="17" w16cid:durableId="96021562">
    <w:abstractNumId w:val="1"/>
  </w:num>
  <w:num w:numId="18" w16cid:durableId="1774787182">
    <w:abstractNumId w:val="10"/>
  </w:num>
  <w:num w:numId="19" w16cid:durableId="836266504">
    <w:abstractNumId w:val="5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proofState w:spelling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76CEA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4A00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672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4D73"/>
    <w:rsid w:val="0013613D"/>
    <w:rsid w:val="00136B32"/>
    <w:rsid w:val="00137956"/>
    <w:rsid w:val="00141C9C"/>
    <w:rsid w:val="0014263B"/>
    <w:rsid w:val="00142BF7"/>
    <w:rsid w:val="00144E83"/>
    <w:rsid w:val="001459E2"/>
    <w:rsid w:val="001467FC"/>
    <w:rsid w:val="00147260"/>
    <w:rsid w:val="00150ECE"/>
    <w:rsid w:val="0015101A"/>
    <w:rsid w:val="00151454"/>
    <w:rsid w:val="00153FAF"/>
    <w:rsid w:val="00155617"/>
    <w:rsid w:val="001601C3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A79CE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3B30"/>
    <w:rsid w:val="002041C7"/>
    <w:rsid w:val="002049A4"/>
    <w:rsid w:val="002060B2"/>
    <w:rsid w:val="002063C1"/>
    <w:rsid w:val="00213639"/>
    <w:rsid w:val="0021384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3FB6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30A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08E2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2CE8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09EA"/>
    <w:rsid w:val="00381DBE"/>
    <w:rsid w:val="003821CA"/>
    <w:rsid w:val="00382BCD"/>
    <w:rsid w:val="00382D39"/>
    <w:rsid w:val="0038385D"/>
    <w:rsid w:val="003848A9"/>
    <w:rsid w:val="00386697"/>
    <w:rsid w:val="00387F07"/>
    <w:rsid w:val="00390504"/>
    <w:rsid w:val="00390761"/>
    <w:rsid w:val="0039077A"/>
    <w:rsid w:val="00392DD0"/>
    <w:rsid w:val="003939EE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22C1"/>
    <w:rsid w:val="003B4CBD"/>
    <w:rsid w:val="003B6352"/>
    <w:rsid w:val="003B7C32"/>
    <w:rsid w:val="003C0BBE"/>
    <w:rsid w:val="003C1394"/>
    <w:rsid w:val="003C3519"/>
    <w:rsid w:val="003D1242"/>
    <w:rsid w:val="003D1724"/>
    <w:rsid w:val="003D22A4"/>
    <w:rsid w:val="003D2E8B"/>
    <w:rsid w:val="003D465B"/>
    <w:rsid w:val="003D4E13"/>
    <w:rsid w:val="003D71C5"/>
    <w:rsid w:val="003E0863"/>
    <w:rsid w:val="003E0C98"/>
    <w:rsid w:val="003E1531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1886"/>
    <w:rsid w:val="00404708"/>
    <w:rsid w:val="00405C16"/>
    <w:rsid w:val="00405D3D"/>
    <w:rsid w:val="00405F29"/>
    <w:rsid w:val="004062B0"/>
    <w:rsid w:val="00406441"/>
    <w:rsid w:val="00406DA1"/>
    <w:rsid w:val="0041026B"/>
    <w:rsid w:val="00411219"/>
    <w:rsid w:val="004116B8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57B1D"/>
    <w:rsid w:val="00460E73"/>
    <w:rsid w:val="00460FA3"/>
    <w:rsid w:val="00462539"/>
    <w:rsid w:val="0046316B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531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480E"/>
    <w:rsid w:val="00555734"/>
    <w:rsid w:val="00555AE7"/>
    <w:rsid w:val="0056511A"/>
    <w:rsid w:val="00571543"/>
    <w:rsid w:val="00573DD1"/>
    <w:rsid w:val="00574ADE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2115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D589C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0F69"/>
    <w:rsid w:val="00631534"/>
    <w:rsid w:val="00631A0B"/>
    <w:rsid w:val="00631B82"/>
    <w:rsid w:val="00632189"/>
    <w:rsid w:val="00632A80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2DAB"/>
    <w:rsid w:val="006631FC"/>
    <w:rsid w:val="00663257"/>
    <w:rsid w:val="00663960"/>
    <w:rsid w:val="00664B71"/>
    <w:rsid w:val="00664BD8"/>
    <w:rsid w:val="00664F5B"/>
    <w:rsid w:val="00667180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6C91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5C54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638C1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3A60"/>
    <w:rsid w:val="007C55C8"/>
    <w:rsid w:val="007C7EE7"/>
    <w:rsid w:val="007D1125"/>
    <w:rsid w:val="007D1248"/>
    <w:rsid w:val="007D1484"/>
    <w:rsid w:val="007D48F9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0FDD"/>
    <w:rsid w:val="007F17A6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4918"/>
    <w:rsid w:val="00835D31"/>
    <w:rsid w:val="00837B51"/>
    <w:rsid w:val="008407BE"/>
    <w:rsid w:val="00841FE3"/>
    <w:rsid w:val="0084214C"/>
    <w:rsid w:val="008456F4"/>
    <w:rsid w:val="0084613E"/>
    <w:rsid w:val="008465C6"/>
    <w:rsid w:val="00847649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0C09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A7B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68BF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8C3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3E38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27CA"/>
    <w:rsid w:val="00A841FB"/>
    <w:rsid w:val="00A858C8"/>
    <w:rsid w:val="00A90097"/>
    <w:rsid w:val="00A90A75"/>
    <w:rsid w:val="00A90F3D"/>
    <w:rsid w:val="00A91014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1C28"/>
    <w:rsid w:val="00AC4ED9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6EF"/>
    <w:rsid w:val="00B0481D"/>
    <w:rsid w:val="00B048F3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2F91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3B9C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22AD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BF6810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DA5"/>
    <w:rsid w:val="00C20B7C"/>
    <w:rsid w:val="00C2140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5E09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6B77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7CE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108F"/>
    <w:rsid w:val="00D32083"/>
    <w:rsid w:val="00D32C72"/>
    <w:rsid w:val="00D3430A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1E0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61F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2FC"/>
    <w:rsid w:val="00EC4F81"/>
    <w:rsid w:val="00EC5918"/>
    <w:rsid w:val="00EC79F0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305C"/>
    <w:rsid w:val="00EE3510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994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102D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5A9"/>
    <w:rsid w:val="00FF286E"/>
    <w:rsid w:val="00FF2C22"/>
    <w:rsid w:val="00FF4076"/>
    <w:rsid w:val="00FF431C"/>
    <w:rsid w:val="00FF53DC"/>
    <w:rsid w:val="00FF5603"/>
    <w:rsid w:val="00FF6BDD"/>
    <w:rsid w:val="02E22491"/>
    <w:rsid w:val="0474DA6D"/>
    <w:rsid w:val="056AB896"/>
    <w:rsid w:val="0814339D"/>
    <w:rsid w:val="08B2726C"/>
    <w:rsid w:val="09C5F6C5"/>
    <w:rsid w:val="0ADBF00C"/>
    <w:rsid w:val="0AE25C71"/>
    <w:rsid w:val="0B6C104C"/>
    <w:rsid w:val="0DFB6F16"/>
    <w:rsid w:val="0E2AFE56"/>
    <w:rsid w:val="0EE3199C"/>
    <w:rsid w:val="0F3D7E6A"/>
    <w:rsid w:val="10BFEF75"/>
    <w:rsid w:val="10FF1B2E"/>
    <w:rsid w:val="1353B0AE"/>
    <w:rsid w:val="149BB08A"/>
    <w:rsid w:val="14A9E9A4"/>
    <w:rsid w:val="15116040"/>
    <w:rsid w:val="151966B2"/>
    <w:rsid w:val="15CA110D"/>
    <w:rsid w:val="172B8E03"/>
    <w:rsid w:val="177FDDB1"/>
    <w:rsid w:val="17D61849"/>
    <w:rsid w:val="2015D993"/>
    <w:rsid w:val="202EFB40"/>
    <w:rsid w:val="2067A96C"/>
    <w:rsid w:val="22DB4785"/>
    <w:rsid w:val="2370497A"/>
    <w:rsid w:val="26021EA0"/>
    <w:rsid w:val="2795382D"/>
    <w:rsid w:val="2801B920"/>
    <w:rsid w:val="2931088E"/>
    <w:rsid w:val="2AD58FC3"/>
    <w:rsid w:val="2C9B29EF"/>
    <w:rsid w:val="2F8FD889"/>
    <w:rsid w:val="322A4BCF"/>
    <w:rsid w:val="3280887A"/>
    <w:rsid w:val="32C7794B"/>
    <w:rsid w:val="333DF4BA"/>
    <w:rsid w:val="34679FCA"/>
    <w:rsid w:val="35911E78"/>
    <w:rsid w:val="35C85D0F"/>
    <w:rsid w:val="371C75EB"/>
    <w:rsid w:val="394B8085"/>
    <w:rsid w:val="39B51831"/>
    <w:rsid w:val="3A5416AD"/>
    <w:rsid w:val="3D0BC61E"/>
    <w:rsid w:val="3F2787D0"/>
    <w:rsid w:val="3FA0B3A0"/>
    <w:rsid w:val="40630248"/>
    <w:rsid w:val="4088133F"/>
    <w:rsid w:val="41E4E2EF"/>
    <w:rsid w:val="42E5419F"/>
    <w:rsid w:val="43457CD1"/>
    <w:rsid w:val="43CB6C70"/>
    <w:rsid w:val="44536060"/>
    <w:rsid w:val="44FFB85E"/>
    <w:rsid w:val="458317E2"/>
    <w:rsid w:val="46F79B15"/>
    <w:rsid w:val="4954CC1F"/>
    <w:rsid w:val="4995C6FF"/>
    <w:rsid w:val="4B6717EF"/>
    <w:rsid w:val="4C5E1419"/>
    <w:rsid w:val="4D02E850"/>
    <w:rsid w:val="4E52F824"/>
    <w:rsid w:val="4E959E2C"/>
    <w:rsid w:val="4F2DFCF2"/>
    <w:rsid w:val="515FDE04"/>
    <w:rsid w:val="524AEA23"/>
    <w:rsid w:val="53835E5D"/>
    <w:rsid w:val="55949356"/>
    <w:rsid w:val="5689E49E"/>
    <w:rsid w:val="56F0551C"/>
    <w:rsid w:val="5790E634"/>
    <w:rsid w:val="59313317"/>
    <w:rsid w:val="5ABC05EE"/>
    <w:rsid w:val="5B025DA3"/>
    <w:rsid w:val="5D0C6BAE"/>
    <w:rsid w:val="5D3C95CD"/>
    <w:rsid w:val="5F1044CE"/>
    <w:rsid w:val="5F8F7711"/>
    <w:rsid w:val="61332965"/>
    <w:rsid w:val="646ACA27"/>
    <w:rsid w:val="667932FA"/>
    <w:rsid w:val="670AE52A"/>
    <w:rsid w:val="691D30FA"/>
    <w:rsid w:val="69DD39C6"/>
    <w:rsid w:val="6A365D10"/>
    <w:rsid w:val="6AE07128"/>
    <w:rsid w:val="6B23C192"/>
    <w:rsid w:val="6BE25983"/>
    <w:rsid w:val="6D25D700"/>
    <w:rsid w:val="6D6B2E85"/>
    <w:rsid w:val="6DDAFB33"/>
    <w:rsid w:val="6DE20885"/>
    <w:rsid w:val="6DF88410"/>
    <w:rsid w:val="6E57D021"/>
    <w:rsid w:val="6EAAAA4C"/>
    <w:rsid w:val="6F36C3F6"/>
    <w:rsid w:val="6F8DADBA"/>
    <w:rsid w:val="702FCD13"/>
    <w:rsid w:val="71CF234E"/>
    <w:rsid w:val="72DC26B7"/>
    <w:rsid w:val="73DFBEAC"/>
    <w:rsid w:val="73E96832"/>
    <w:rsid w:val="746FAC9F"/>
    <w:rsid w:val="75201D4D"/>
    <w:rsid w:val="766D12EC"/>
    <w:rsid w:val="76A458BF"/>
    <w:rsid w:val="76F4476C"/>
    <w:rsid w:val="79DB17E6"/>
    <w:rsid w:val="7A651245"/>
    <w:rsid w:val="7AF7BED2"/>
    <w:rsid w:val="7C72E30C"/>
    <w:rsid w:val="7E98D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1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5"/>
      </w:numPr>
    </w:pPr>
  </w:style>
  <w:style w:type="numbering" w:customStyle="1" w:styleId="ListaNumerada-Nmeros">
    <w:name w:val="Lista Numerada - Números"/>
    <w:rsid w:val="00B40135"/>
    <w:pPr>
      <w:numPr>
        <w:numId w:val="9"/>
      </w:numPr>
    </w:pPr>
  </w:style>
  <w:style w:type="numbering" w:customStyle="1" w:styleId="ListaNumerada-AlneaseIncisos">
    <w:name w:val="Lista Numerada - Alíneas e Incisos"/>
    <w:rsid w:val="00B40135"/>
    <w:pPr>
      <w:numPr>
        <w:numId w:val="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4"/>
      </w:numPr>
    </w:p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header" Target="header4.xml"/><Relationship Id="rId26" Type="http://schemas.openxmlformats.org/officeDocument/2006/relationships/footer" Target="footer7.xml"/><Relationship Id="rId39" Type="http://schemas.openxmlformats.org/officeDocument/2006/relationships/footer" Target="footer11.xml"/><Relationship Id="rId21" Type="http://schemas.openxmlformats.org/officeDocument/2006/relationships/header" Target="header5.xml"/><Relationship Id="rId34" Type="http://schemas.openxmlformats.org/officeDocument/2006/relationships/header" Target="header10.xml"/><Relationship Id="rId42" Type="http://schemas.openxmlformats.org/officeDocument/2006/relationships/header" Target="header13.xml"/><Relationship Id="rId47" Type="http://schemas.openxmlformats.org/officeDocument/2006/relationships/hyperlink" Target="http://www.ncbi.nlm.nih.gov/entrez/query.fcgi?cmd=Retrieve&amp;db=PubMed&amp;dopt=Citation&amp;list_uids=15090378" TargetMode="External"/><Relationship Id="rId50" Type="http://schemas.openxmlformats.org/officeDocument/2006/relationships/footer" Target="footer15.xml"/><Relationship Id="rId55" Type="http://schemas.microsoft.com/office/2020/10/relationships/intelligence" Target="intelligence2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3.xml"/><Relationship Id="rId29" Type="http://schemas.openxmlformats.org/officeDocument/2006/relationships/image" Target="media/image8.png"/><Relationship Id="rId11" Type="http://schemas.openxmlformats.org/officeDocument/2006/relationships/footer" Target="footer2.xml"/><Relationship Id="rId24" Type="http://schemas.openxmlformats.org/officeDocument/2006/relationships/footer" Target="footer6.xml"/><Relationship Id="rId32" Type="http://schemas.openxmlformats.org/officeDocument/2006/relationships/footer" Target="footer8.xml"/><Relationship Id="rId37" Type="http://schemas.openxmlformats.org/officeDocument/2006/relationships/image" Target="media/image10.png"/><Relationship Id="rId40" Type="http://schemas.openxmlformats.org/officeDocument/2006/relationships/header" Target="header12.xml"/><Relationship Id="rId45" Type="http://schemas.openxmlformats.org/officeDocument/2006/relationships/header" Target="header15.xml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header" Target="header9.xml"/><Relationship Id="rId44" Type="http://schemas.openxmlformats.org/officeDocument/2006/relationships/footer" Target="footer13.xml"/><Relationship Id="rId52" Type="http://schemas.openxmlformats.org/officeDocument/2006/relationships/footer" Target="footer16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2.xml"/><Relationship Id="rId22" Type="http://schemas.openxmlformats.org/officeDocument/2006/relationships/header" Target="header6.xml"/><Relationship Id="rId27" Type="http://schemas.openxmlformats.org/officeDocument/2006/relationships/image" Target="media/image6.png"/><Relationship Id="rId30" Type="http://schemas.openxmlformats.org/officeDocument/2006/relationships/header" Target="header8.xml"/><Relationship Id="rId35" Type="http://schemas.openxmlformats.org/officeDocument/2006/relationships/footer" Target="footer10.xml"/><Relationship Id="rId43" Type="http://schemas.openxmlformats.org/officeDocument/2006/relationships/header" Target="header14.xml"/><Relationship Id="rId48" Type="http://schemas.openxmlformats.org/officeDocument/2006/relationships/hyperlink" Target="http://www.ncbi.nlm.nih.gov/entrez/query.fcgi?cmd=Retrieve&amp;db=PubMed&amp;dopt=Citation&amp;list_uids=6337002" TargetMode="External"/><Relationship Id="rId8" Type="http://schemas.openxmlformats.org/officeDocument/2006/relationships/endnotes" Target="endnotes.xml"/><Relationship Id="rId51" Type="http://schemas.openxmlformats.org/officeDocument/2006/relationships/header" Target="header17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footer" Target="footer4.xml"/><Relationship Id="rId25" Type="http://schemas.openxmlformats.org/officeDocument/2006/relationships/header" Target="header7.xml"/><Relationship Id="rId33" Type="http://schemas.openxmlformats.org/officeDocument/2006/relationships/footer" Target="footer9.xml"/><Relationship Id="rId38" Type="http://schemas.openxmlformats.org/officeDocument/2006/relationships/header" Target="header11.xml"/><Relationship Id="rId46" Type="http://schemas.openxmlformats.org/officeDocument/2006/relationships/footer" Target="footer14.xml"/><Relationship Id="rId20" Type="http://schemas.openxmlformats.org/officeDocument/2006/relationships/image" Target="media/image5.png"/><Relationship Id="rId41" Type="http://schemas.openxmlformats.org/officeDocument/2006/relationships/footer" Target="footer12.xml"/><Relationship Id="rId54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footer" Target="footer5.xml"/><Relationship Id="rId28" Type="http://schemas.openxmlformats.org/officeDocument/2006/relationships/image" Target="media/image7.png"/><Relationship Id="rId36" Type="http://schemas.openxmlformats.org/officeDocument/2006/relationships/image" Target="media/image9.png"/><Relationship Id="rId49" Type="http://schemas.openxmlformats.org/officeDocument/2006/relationships/header" Target="header16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9AAC88-8935-4B6B-8FDD-E3BE8DB4C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242</TotalTime>
  <Pages>33</Pages>
  <Words>3705</Words>
  <Characters>20008</Characters>
  <Application>Microsoft Office Word</Application>
  <DocSecurity>0</DocSecurity>
  <Lines>166</Lines>
  <Paragraphs>47</Paragraphs>
  <ScaleCrop>false</ScaleCrop>
  <Company>Pós Graduação</Company>
  <LinksUpToDate>false</LinksUpToDate>
  <CharactersWithSpaces>23666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JÚLIA ARARIPE LOPES .</cp:lastModifiedBy>
  <cp:revision>121</cp:revision>
  <cp:lastPrinted>2009-11-04T00:12:00Z</cp:lastPrinted>
  <dcterms:created xsi:type="dcterms:W3CDTF">2017-11-20T21:48:00Z</dcterms:created>
  <dcterms:modified xsi:type="dcterms:W3CDTF">2022-09-08T02:41:00Z</dcterms:modified>
</cp:coreProperties>
</file>